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C2BC8" w14:textId="77777777" w:rsidR="00A979A2" w:rsidRPr="00217016" w:rsidRDefault="00A979A2" w:rsidP="00217016">
      <w:pPr>
        <w:spacing w:line="360" w:lineRule="auto"/>
        <w:jc w:val="center"/>
        <w:rPr>
          <w:b/>
          <w:caps/>
          <w:sz w:val="28"/>
          <w:szCs w:val="28"/>
        </w:rPr>
      </w:pPr>
      <w:r w:rsidRPr="00217016">
        <w:rPr>
          <w:b/>
          <w:caps/>
          <w:sz w:val="28"/>
          <w:szCs w:val="28"/>
        </w:rPr>
        <w:t>МИНОБРНАУКИ РОССИИ</w:t>
      </w:r>
    </w:p>
    <w:p w14:paraId="4298613C" w14:textId="77777777" w:rsidR="00A979A2" w:rsidRDefault="00A979A2" w:rsidP="00A979A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6AD722DF" w14:textId="77777777" w:rsidR="00A979A2" w:rsidRDefault="00A979A2" w:rsidP="00A979A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A61AA50" w14:textId="77777777" w:rsidR="00A979A2" w:rsidRDefault="00A979A2" w:rsidP="00A979A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6FCFAF14" w14:textId="77777777" w:rsidR="00A979A2" w:rsidRDefault="00A979A2" w:rsidP="00A979A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САПР</w:t>
      </w:r>
    </w:p>
    <w:p w14:paraId="0D7C8150" w14:textId="77777777" w:rsidR="00A979A2" w:rsidRDefault="00A979A2" w:rsidP="00A979A2">
      <w:pPr>
        <w:spacing w:line="360" w:lineRule="auto"/>
        <w:jc w:val="center"/>
        <w:rPr>
          <w:b/>
          <w:caps/>
          <w:sz w:val="28"/>
          <w:szCs w:val="28"/>
        </w:rPr>
      </w:pPr>
    </w:p>
    <w:p w14:paraId="7C799507" w14:textId="77777777" w:rsidR="00A979A2" w:rsidRDefault="00A979A2" w:rsidP="00A979A2">
      <w:pPr>
        <w:spacing w:line="360" w:lineRule="auto"/>
        <w:jc w:val="center"/>
        <w:rPr>
          <w:sz w:val="28"/>
          <w:szCs w:val="28"/>
        </w:rPr>
      </w:pPr>
    </w:p>
    <w:p w14:paraId="5F572BDF" w14:textId="77777777" w:rsidR="00A979A2" w:rsidRDefault="00A979A2" w:rsidP="00A979A2">
      <w:pPr>
        <w:spacing w:line="360" w:lineRule="auto"/>
        <w:jc w:val="center"/>
        <w:rPr>
          <w:sz w:val="28"/>
          <w:szCs w:val="28"/>
        </w:rPr>
      </w:pPr>
    </w:p>
    <w:p w14:paraId="2E3AED71" w14:textId="77777777" w:rsidR="00A979A2" w:rsidRDefault="00A979A2" w:rsidP="00A979A2">
      <w:pPr>
        <w:spacing w:line="360" w:lineRule="auto"/>
        <w:jc w:val="center"/>
        <w:rPr>
          <w:sz w:val="28"/>
          <w:szCs w:val="28"/>
        </w:rPr>
      </w:pPr>
    </w:p>
    <w:p w14:paraId="25B3E351" w14:textId="77777777" w:rsidR="00A979A2" w:rsidRDefault="00A979A2" w:rsidP="00A979A2">
      <w:pPr>
        <w:spacing w:line="360" w:lineRule="auto"/>
        <w:jc w:val="center"/>
        <w:rPr>
          <w:sz w:val="28"/>
          <w:szCs w:val="28"/>
        </w:rPr>
      </w:pPr>
    </w:p>
    <w:p w14:paraId="0124570C" w14:textId="77777777" w:rsidR="00A979A2" w:rsidRDefault="00A979A2" w:rsidP="00A979A2">
      <w:pPr>
        <w:spacing w:line="360" w:lineRule="auto"/>
        <w:jc w:val="center"/>
        <w:rPr>
          <w:sz w:val="28"/>
          <w:szCs w:val="28"/>
        </w:rPr>
      </w:pPr>
    </w:p>
    <w:p w14:paraId="6A2C18CF" w14:textId="77777777" w:rsidR="00A979A2" w:rsidRDefault="00A979A2" w:rsidP="00A979A2">
      <w:pPr>
        <w:spacing w:line="360" w:lineRule="auto"/>
        <w:jc w:val="center"/>
        <w:rPr>
          <w:sz w:val="28"/>
          <w:szCs w:val="28"/>
        </w:rPr>
      </w:pPr>
    </w:p>
    <w:p w14:paraId="38C0B8E8" w14:textId="07B63CAF" w:rsidR="00A979A2" w:rsidRDefault="00A979A2" w:rsidP="00A979A2">
      <w:pPr>
        <w:pStyle w:val="Times1420"/>
        <w:spacing w:line="360" w:lineRule="auto"/>
        <w:ind w:firstLine="0"/>
        <w:jc w:val="center"/>
        <w:rPr>
          <w:rStyle w:val="BookTitle"/>
          <w:caps/>
        </w:rPr>
      </w:pPr>
      <w:r>
        <w:rPr>
          <w:rStyle w:val="BookTitle"/>
          <w:caps/>
          <w:szCs w:val="28"/>
        </w:rPr>
        <w:t>отчет</w:t>
      </w:r>
    </w:p>
    <w:p w14:paraId="54827D50" w14:textId="1CE3AD7B" w:rsidR="00A979A2" w:rsidRPr="00ED52B7" w:rsidRDefault="00A979A2" w:rsidP="00A979A2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</w:t>
      </w:r>
      <w:r w:rsidR="00217016">
        <w:rPr>
          <w:b/>
          <w:sz w:val="28"/>
          <w:szCs w:val="28"/>
        </w:rPr>
        <w:t>4</w:t>
      </w:r>
    </w:p>
    <w:p w14:paraId="2D0E4885" w14:textId="5DE61297" w:rsidR="00A979A2" w:rsidRDefault="00A979A2" w:rsidP="00A979A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217016">
        <w:rPr>
          <w:b/>
          <w:bCs/>
          <w:color w:val="000000"/>
          <w:sz w:val="28"/>
          <w:szCs w:val="28"/>
        </w:rPr>
        <w:t>Основы работы в MATLAB</w:t>
      </w:r>
      <w:r>
        <w:rPr>
          <w:b/>
          <w:color w:val="000000"/>
          <w:sz w:val="28"/>
          <w:szCs w:val="28"/>
        </w:rPr>
        <w:t>»</w:t>
      </w:r>
    </w:p>
    <w:p w14:paraId="1800E3B8" w14:textId="77777777" w:rsidR="00A979A2" w:rsidRPr="00E27896" w:rsidRDefault="00A979A2" w:rsidP="00A979A2">
      <w:pPr>
        <w:spacing w:line="360" w:lineRule="auto"/>
        <w:jc w:val="center"/>
      </w:pPr>
    </w:p>
    <w:p w14:paraId="752CD5AB" w14:textId="77777777" w:rsidR="00A979A2" w:rsidRDefault="00A979A2" w:rsidP="00A979A2">
      <w:pPr>
        <w:spacing w:line="360" w:lineRule="auto"/>
        <w:jc w:val="center"/>
        <w:rPr>
          <w:sz w:val="28"/>
          <w:szCs w:val="28"/>
        </w:rPr>
      </w:pPr>
    </w:p>
    <w:p w14:paraId="266FAFF9" w14:textId="77777777" w:rsidR="00A979A2" w:rsidRDefault="00A979A2" w:rsidP="00E27896">
      <w:pPr>
        <w:spacing w:line="360" w:lineRule="auto"/>
        <w:ind w:firstLine="0"/>
        <w:rPr>
          <w:sz w:val="28"/>
          <w:szCs w:val="28"/>
        </w:rPr>
      </w:pPr>
    </w:p>
    <w:p w14:paraId="25BEB176" w14:textId="77777777" w:rsidR="00A979A2" w:rsidRDefault="00A979A2" w:rsidP="00A979A2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74"/>
        <w:gridCol w:w="2566"/>
        <w:gridCol w:w="2849"/>
      </w:tblGrid>
      <w:tr w:rsidR="00A979A2" w14:paraId="07718199" w14:textId="77777777" w:rsidTr="00955928">
        <w:trPr>
          <w:trHeight w:val="614"/>
        </w:trPr>
        <w:tc>
          <w:tcPr>
            <w:tcW w:w="2206" w:type="pct"/>
            <w:vAlign w:val="bottom"/>
            <w:hideMark/>
          </w:tcPr>
          <w:p w14:paraId="1FAAB2B8" w14:textId="13972B9B" w:rsidR="00A979A2" w:rsidRDefault="00A979A2" w:rsidP="009559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0302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96EED1" w14:textId="4CCE0B99" w:rsidR="00A979A2" w:rsidRDefault="00E27896" w:rsidP="00955928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79FB963" wp14:editId="54C85EAA">
                      <wp:simplePos x="0" y="0"/>
                      <wp:positionH relativeFrom="column">
                        <wp:posOffset>3395</wp:posOffset>
                      </wp:positionH>
                      <wp:positionV relativeFrom="paragraph">
                        <wp:posOffset>-650015</wp:posOffset>
                      </wp:positionV>
                      <wp:extent cx="1185840" cy="1647000"/>
                      <wp:effectExtent l="38100" t="38100" r="14605" b="48895"/>
                      <wp:wrapNone/>
                      <wp:docPr id="17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5840" cy="164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path="m@4@5l@4@11@9@11@9@5xe" w14:anchorId="4AB04260" o:preferrelative="t" o:spt="75" stroked="f" coordsize="21600,21600" filled="f" id="_x0000_t75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extrusionok="f" o:connecttype="rect"/>
                      <o:lock v:ext="edit" aspectratio="t"/>
                    </v:shapetype>
                    <v:shape style="position:absolute;margin-left:-.45pt;margin-top:-51.9pt;width:94.75pt;height:13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Fsfrx2NAQAAMAMAAA4AAABkcnMvZTJvRG9jLnhtbJxSy27CMBC8V+o/ WL6XJIhHGhE4FFXiUMqh/QDXsYnV2ButDYG/74ZHCa2qSlwie8eZndnZyWxnK7ZV6A24nCe9mDPl JBTGrXP+/vb8kHLmg3CFqMCpnO+V57Pp/d2kqTPVhxKqQiEjEuezps55GUKdRZGXpbLC96BWjkAN aEWgK66jAkVD7LaK+nE8ihrAokaQynuqzo8gnx74tVYyvGrtVWBVztPRgOSFnD/GMR2QDv3HIWcf bSUd8mg6EdkaRV0aeZIkblBkhXEk4JtqLoJgGzS/qKyRCB506EmwEWhtpDr4IWdJ/MPZwn22rpKB 3GAmwQXlwkpgOM/uANzSwlY0geYFCkpHbALwEyON5/8wjqLnIDeW9BwTQVWJQOvgS1N7GnNmipzj okgu+t326eJghRdfy+0KWfs+GXPmhCVNZJzRjcI5m19e/01IdIL+4t1ptG0iJJftck7h79vvIXC1 C0xSMUnSYdouiCQsGQ3G7ZJ0uI8c506dBKj9Vdbdeyuts+jTLwAAAP//AwBQSwMEFAAGAAgAAAAh AHkYvJ2/AAAAIQEAABkAAABkcnMvX3JlbHMvZTJvRG9jLnhtbC5yZWxzhM+xasQwDAbgvdB3MNob JR3KUeJkOQ6ylhRuNY6SmMSysZzSe/t67MHBDRqE0PdLbf/rd/VDSVxgDU1VgyK2YXK8aPgeL28n UJINT2YPTBpuJNB3ry/tF+0mlyVZXRRVFBYNa87xE1HsSt5IFSJxmcwheZNLmxaMxm5mIXyv6w9M /w3o7kw1TBrSMDWgxlssyc/tMM/O0jnYwxPnBxFoD8nBX/1eUJMWyhocb1iqqcqhgF2Ld491fwAA AP//AwBQSwMEFAAGAAgAAAAhANow+PThAAAACgEAAA8AAABkcnMvZG93bnJldi54bWxMj0FLw0AQ he+C/2EZwVu7idqQxmyKCCIeVBpDxds2OybB7GzMbtvor+/0pKeZ4T3efC9fTbYXexx950hBPI9A INXOdNQoqN4eZikIHzQZ3TtCBT/oYVWcn+U6M+5Aa9yXoREcQj7TCtoQhkxKX7dotZ+7AYm1Tzda HfgcG2lGfeBw28urKEqk1R3xh1YPeN9i/VXurILvch0/Ju/m5flp81tVC3r9iJ1U6vJiursFEXAK f2Y44TM6FMy0dTsyXvQKZks28oija65wMqRpAmLLyyK9AVnk8n+F4ggAAP//AwBQSwMEFAAGAAgA AAAhAC2Puvf7BQAAJA8AABAAAABkcnMvaW5rL2luazEueG1stFdLb9tGEL4X6H9YsIdcdq198WVE yakBCrRAkaRAe1RkxhYiUQZFx86/7/fNLim6kXtqYZvcnZ355j1Lv377dNirr91w2h37deGubKG6 fnu82fW36+KPj+9MU6jTuOlvNvtj362Lb92pePvmxx9e7/ovh/01ngoI/Ymrw35d3I3j/fVq9fj4 ePUYro7D7cpbG1a/9F9++7V4k6Vuus+7fjdC5WkibY/92D2NBLve3ayL7fhkZ35gfzg+DNtuPiZl 2J45xmGz7d4dh8NmnBHvNn3f7VW/OcDuPws1frvHYgc9t91QqMMODht/5WIdm59bEDZP62Kxf4CJ J1hyKFaXMf/6HzDffY9Js4Kvq7pQ2aSb7ittWknMr1/2/ffheN8N4647hzkFJR98U9u0l/ikQA3d 6bh/YG4K9XWzf0DInLUoi6zbrS4E5Hs8xOY/xUNcXsRbGvc8NNm9ZRxy0OaSmlI77g4dCv1wP9fY eAIwyR/GQdrBW2+Ns8b7j7a9tuW1d1dNUy9Skat4wvw0PJzuZrxPw7le5WSOWvLscXcz3s1Bt1e2 nIO+DPkl0btud3s3/ptsdluE58q50IdSTCr78b77vC5+klZUIpkI4ohTPpZe+Ua/cv6VCeGVD0EX Dj9We2WV1U45eXINTuO0a40P+PXaQN5CutbYqhCUK0ELypemtqBFVdfKxVK7YCpvfFUDzioHIAcg iIdgnLO6MRXkNXRAS3pSL3QZMk6U5amsgUALE51r5FXs5JqisvEmaFOaBhvyimKKpHMQsEZN8Knw /geToGcsik9cWAFqkjtjlILBU581EJpe4J3AZ9vINeOlY2jyGiXaqIoe0J2sPKsSUm1qU+nQIGVg N3jQLW8i2YMJ+cUgx+mMRF+Z2IK1bBh35KrSzoIjIndYG+cb5ZHdhsn1phLtDnhOR7C5qBqGD1wR Yi7QuFbVrUKSyeVV1WIBWuOcqpBaD19K601Dw0rUC7YuakdLAqpDR0k0DIexQIBGcmFTok1hSaW9 gclW1wbk2OgKOKaiZtQMcmBb3ZqyNkFoWKkYWIeItiuNr3P5MLwpSOeSYmigMKWBgU0MMKDSFa2I OCOHpICFSFnmE4yQwoay0zqreH4wSyQ9Ey9xp/UMOFk2HcxMaA6aisAlEu2B8uQSSDSE2rOFS6My hvCjJsmT1zghwtkjwsHKfJzg6GPyl1aedV5gEoEFNgJaGY6EoGpU1bN+S6qgGwrzeuqFmYJhQ3MW 9JSuJJXozxAyP6UwbeAdyhWTic3v6CbMBzHNNdpJPkHnUoRIyieThezArCvziiA4GQxBJO7ElNcT D+kvnGbHEqc8+TDMMRaCDQ2kYQPSeZNMJ4VOPTsXSZBom2XfRHivMGXTNMn8c0FnDFEyE5OuYNCd aB7MFIIkMzBi6OpSDCaCSONy/4gTSwGeZXEYUrMknCotBlymJonkCDlpvMQ6+yaUDJGO8yY5ygpP 0zwpyk7KhobhjxGcugSDk33AVsLPi89kgShKTAuIWWxmogWwWw74pE7GaeqoywfggWU5mok3K5zl MdPRQJWqUM/IA67WgMuhlXHA1qELCLyELLuJoccIY7qGGi3A0Vhrj7sa49l5sEdVoSO4siqAyGlf 4YquMJsxvnOOMZLpAq4NvvIunzWoCXYW2gr3CVs8+55EsvP5hSulMSUsMBHiTERymhtxdw4BIyGp oj/YsIfJwV0pYjXeyJ+w5bqbQkXGOQdiR7o+U4wEDX60QEMvyI0J+6kxaZpyRmziyB2KamWkEBOQ YU3AzUW1mC88h0ewELNGDAwmggsfUM7i7itVJHJEGzVNlkrucTalkiIC17jNW+AjqxiU+F1+Ckkv AD/bJVFIZsPHjDPzJIpEB4HMUlPhUjv1MsQTQqKwCi9QJPBJC4M44dASzFZ+WSAceOK7kEVILFQZ nvjLa1pGO6ZT+IvPPY86w0iqdMSljiOsMBV4y6N2dcDnomvAEKLXIIIBhYaIYxFi0FXLb8nK+LZE ZuqmwWckaqyM7tl/U/MXMv5NePM3AAAA//8DAFBLAQItABQABgAIAAAAIQCbMyc3DAEAAC0CAAAT AAAAAAAAAAAAAAAAAAAAAABbQ29udGVudF9UeXBlc10ueG1sUEsBAi0AFAAGAAgAAAAhADj9If/W AAAAlAEAAAsAAAAAAAAAAAAAAAAAPQEAAF9yZWxzLy5yZWxzUEsBAi0AFAAGAAgAAAAhAFsfrx2N AQAAMAMAAA4AAAAAAAAAAAAAAAAAPAIAAGRycy9lMm9Eb2MueG1sUEsBAi0AFAAGAAgAAAAhAHkY vJ2/AAAAIQEAABkAAAAAAAAAAAAAAAAA9QMAAGRycy9fcmVscy9lMm9Eb2MueG1sLnJlbHNQSwEC LQAUAAYACAAAACEA2jD49OEAAAAKAQAADwAAAAAAAAAAAAAAAADrBAAAZHJzL2Rvd25yZXYueG1s UEsBAi0AFAAGAAgAAAAhAC2Puvf7BQAAJA8AABAAAAAAAAAAAAAAAAAA+QUAAGRycy9pbmsvaW5r MS54bWxQSwUGAAAAAAYABgB4AQAAIgwAAAAA " id="Ink 17" type="#_x0000_t75" o:spid="_x0000_s1026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1470" w:type="pct"/>
            <w:vAlign w:val="bottom"/>
            <w:hideMark/>
          </w:tcPr>
          <w:p w14:paraId="2354CE0D" w14:textId="17A97DC5" w:rsidR="00A979A2" w:rsidRDefault="00A979A2" w:rsidP="0095592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Аристархов И.Е.</w:t>
            </w:r>
          </w:p>
        </w:tc>
      </w:tr>
      <w:tr w:rsidR="00A979A2" w14:paraId="220FCBE8" w14:textId="77777777" w:rsidTr="00E27896">
        <w:trPr>
          <w:trHeight w:val="1743"/>
        </w:trPr>
        <w:tc>
          <w:tcPr>
            <w:tcW w:w="2206" w:type="pct"/>
            <w:vAlign w:val="bottom"/>
            <w:hideMark/>
          </w:tcPr>
          <w:p w14:paraId="288578E4" w14:textId="77777777" w:rsidR="00A979A2" w:rsidRDefault="00A979A2" w:rsidP="009559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37B800C" w14:textId="77777777" w:rsidR="00A979A2" w:rsidRDefault="00A979A2" w:rsidP="00955928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53EC0F32" w14:textId="5D64947D" w:rsidR="00A979A2" w:rsidRPr="007B6E01" w:rsidRDefault="007B6E01" w:rsidP="0095592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Копец </w:t>
            </w:r>
            <w:r w:rsidR="00B32A62"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.Е.</w:t>
            </w:r>
          </w:p>
        </w:tc>
      </w:tr>
    </w:tbl>
    <w:p w14:paraId="530E357B" w14:textId="77777777" w:rsidR="00A979A2" w:rsidRDefault="00A979A2" w:rsidP="00A979A2">
      <w:pPr>
        <w:spacing w:line="360" w:lineRule="auto"/>
        <w:jc w:val="center"/>
        <w:rPr>
          <w:bCs/>
          <w:sz w:val="28"/>
          <w:szCs w:val="28"/>
        </w:rPr>
      </w:pPr>
    </w:p>
    <w:p w14:paraId="6326A458" w14:textId="77777777" w:rsidR="00A979A2" w:rsidRDefault="00A979A2" w:rsidP="00A979A2">
      <w:pPr>
        <w:spacing w:line="360" w:lineRule="auto"/>
        <w:jc w:val="center"/>
        <w:rPr>
          <w:bCs/>
          <w:sz w:val="28"/>
          <w:szCs w:val="28"/>
        </w:rPr>
      </w:pPr>
    </w:p>
    <w:p w14:paraId="5C7BBD0D" w14:textId="77777777" w:rsidR="00A979A2" w:rsidRDefault="00A979A2" w:rsidP="00A979A2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121089F2" w14:textId="1A818783" w:rsidR="00A979A2" w:rsidRPr="00E27896" w:rsidRDefault="00A979A2" w:rsidP="00A979A2">
      <w:pPr>
        <w:spacing w:line="360" w:lineRule="auto"/>
        <w:jc w:val="center"/>
      </w:pPr>
      <w:r>
        <w:rPr>
          <w:bCs/>
          <w:sz w:val="28"/>
          <w:szCs w:val="28"/>
        </w:rPr>
        <w:t>2020</w:t>
      </w:r>
    </w:p>
    <w:p w14:paraId="1516FDB3" w14:textId="7ADA446A" w:rsidR="00A979A2" w:rsidRDefault="00A979A2" w:rsidP="00FD2BDC">
      <w:pPr>
        <w:pStyle w:val="Heading1"/>
      </w:pPr>
      <w:r>
        <w:lastRenderedPageBreak/>
        <w:t>Цель работы</w:t>
      </w:r>
    </w:p>
    <w:p w14:paraId="227F7F8F" w14:textId="299877D7" w:rsidR="00217016" w:rsidRPr="00217016" w:rsidRDefault="00217016" w:rsidP="00217016">
      <w:r w:rsidRPr="00217016">
        <w:t>Познакомиться с математической средой моделирования, изучить базовые инструменты программирования и визуализации MATLAB для проведения инженерных и научных расчетов.</w:t>
      </w:r>
    </w:p>
    <w:p w14:paraId="4D3533C1" w14:textId="1E4E5D5F" w:rsidR="00A979A2" w:rsidRDefault="00A979A2" w:rsidP="00FD2BDC">
      <w:pPr>
        <w:pStyle w:val="Heading1"/>
      </w:pPr>
      <w:r>
        <w:t>Ход работы</w:t>
      </w:r>
    </w:p>
    <w:p w14:paraId="3F60C666" w14:textId="5DE27AA1" w:rsidR="00217016" w:rsidRDefault="00217016" w:rsidP="00217016">
      <w:r>
        <w:t>Вариант – 1</w:t>
      </w:r>
    </w:p>
    <w:p w14:paraId="37DDCD66" w14:textId="64129A56" w:rsidR="00217016" w:rsidRDefault="00CD2AAC" w:rsidP="00CD2AAC">
      <w:pPr>
        <w:pStyle w:val="Heading2"/>
      </w:pPr>
      <w:r>
        <w:t>Создание файла скрипта</w:t>
      </w:r>
    </w:p>
    <w:p w14:paraId="3E1BD1CA" w14:textId="460E69B1" w:rsidR="00CD2AAC" w:rsidRDefault="00217016" w:rsidP="00CD2AAC">
      <w:pPr>
        <w:rPr>
          <w:lang w:val="en-US"/>
        </w:rPr>
      </w:pPr>
      <w:r>
        <w:t xml:space="preserve">Для удобства проверки и работы с кодом, создадим скрипт. </w:t>
      </w:r>
      <w:r w:rsidR="000F41FD">
        <w:t>Во вкладке «</w:t>
      </w:r>
      <w:r w:rsidR="000F41FD">
        <w:rPr>
          <w:lang w:val="en-US"/>
        </w:rPr>
        <w:t>Home</w:t>
      </w:r>
      <w:r w:rsidR="000F41FD">
        <w:t xml:space="preserve">» </w:t>
      </w:r>
      <w:r w:rsidR="00CD2AAC">
        <w:t>нажимаем на кнопку «</w:t>
      </w:r>
      <w:r w:rsidR="00CD2AAC">
        <w:rPr>
          <w:lang w:val="en-US"/>
        </w:rPr>
        <w:t>New</w:t>
      </w:r>
      <w:r w:rsidR="00CD2AAC" w:rsidRPr="00CD2AAC">
        <w:t xml:space="preserve"> </w:t>
      </w:r>
      <w:r w:rsidR="00CD2AAC">
        <w:rPr>
          <w:lang w:val="en-US"/>
        </w:rPr>
        <w:t>Live</w:t>
      </w:r>
      <w:r w:rsidR="00CD2AAC" w:rsidRPr="00CD2AAC">
        <w:t xml:space="preserve"> </w:t>
      </w:r>
      <w:r w:rsidR="00CD2AAC">
        <w:rPr>
          <w:lang w:val="en-US"/>
        </w:rPr>
        <w:t>Script</w:t>
      </w:r>
      <w:r w:rsidR="00CD2AAC">
        <w:t>»</w:t>
      </w:r>
      <w:r w:rsidR="00CD2AAC" w:rsidRPr="00CD2AAC">
        <w:t xml:space="preserve">. </w:t>
      </w:r>
      <w:r w:rsidR="00CD2AAC">
        <w:t xml:space="preserve">Создастся новый файл с расширением </w:t>
      </w:r>
      <w:proofErr w:type="gramStart"/>
      <w:r w:rsidR="00CD2AAC">
        <w:t>«.</w:t>
      </w:r>
      <w:r w:rsidR="00CD2AAC">
        <w:rPr>
          <w:lang w:val="en-US"/>
        </w:rPr>
        <w:t>mlx</w:t>
      </w:r>
      <w:proofErr w:type="gramEnd"/>
      <w:r w:rsidR="00CD2AAC">
        <w:t>»</w:t>
      </w:r>
      <w:r w:rsidR="00CD2AAC">
        <w:rPr>
          <w:lang w:val="en-US"/>
        </w:rPr>
        <w:t xml:space="preserve"> (</w:t>
      </w:r>
      <w:r w:rsidR="00CD2AAC">
        <w:t xml:space="preserve">см. рис. </w:t>
      </w:r>
      <w:r w:rsidR="00813B66">
        <w:fldChar w:fldCharType="begin"/>
      </w:r>
      <w:r w:rsidR="00813B66">
        <w:instrText xml:space="preserve"> REF p1 \h </w:instrText>
      </w:r>
      <w:r w:rsidR="00813B66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</w:t>
      </w:r>
      <w:r w:rsidR="00813B66">
        <w:fldChar w:fldCharType="end"/>
      </w:r>
      <w:r w:rsidR="00CD2AAC">
        <w:rPr>
          <w:lang w:val="en-US"/>
        </w:rPr>
        <w:t>)</w:t>
      </w:r>
    </w:p>
    <w:p w14:paraId="4A102AF5" w14:textId="77777777" w:rsidR="00CD2AAC" w:rsidRDefault="00CD2AAC" w:rsidP="00CD2AAC">
      <w:pPr>
        <w:pStyle w:val="a0"/>
        <w:keepNext/>
      </w:pPr>
      <w:r>
        <w:rPr>
          <w:noProof/>
        </w:rPr>
        <w:drawing>
          <wp:inline distT="0" distB="0" distL="0" distR="0" wp14:anchorId="23D940E0" wp14:editId="4707D94B">
            <wp:extent cx="1999957" cy="1098925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2" t="4124" r="67086" b="79214"/>
                    <a:stretch/>
                  </pic:blipFill>
                  <pic:spPr bwMode="auto">
                    <a:xfrm>
                      <a:off x="0" y="0"/>
                      <a:ext cx="2001606" cy="1099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7C549" w14:textId="61FF81F1" w:rsidR="00CD2AAC" w:rsidRPr="00CD2AAC" w:rsidRDefault="00035FC0" w:rsidP="00CD2AAC">
      <w:pPr>
        <w:pStyle w:val="a"/>
        <w:rPr>
          <w:lang w:val="en-US"/>
        </w:rPr>
      </w:pPr>
      <w:sdt>
        <w:sdtPr>
          <w:tag w:val="goog_rdk_2"/>
          <w:id w:val="916056117"/>
        </w:sdtPr>
        <w:sdtEndPr/>
        <w:sdtContent/>
      </w:sdt>
      <w:sdt>
        <w:sdtPr>
          <w:tag w:val="goog_rdk_6"/>
          <w:id w:val="-1268847153"/>
        </w:sdtPr>
        <w:sdtEndPr/>
        <w:sdtContent/>
      </w:sdt>
      <w:r w:rsidR="00CD2AAC">
        <w:t xml:space="preserve">Рис. </w:t>
      </w:r>
      <w:bookmarkStart w:id="0" w:name="p1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</w:t>
      </w:r>
      <w:r w:rsidR="002A5DDB">
        <w:fldChar w:fldCharType="end"/>
      </w:r>
      <w:bookmarkEnd w:id="0"/>
      <w:r w:rsidR="00CD2AAC" w:rsidRPr="00381951">
        <w:rPr>
          <w:lang w:val="en-US"/>
        </w:rPr>
        <w:t xml:space="preserve"> </w:t>
      </w:r>
      <w:r w:rsidR="00813B66">
        <w:sym w:font="Symbol" w:char="F0BE"/>
      </w:r>
      <w:r w:rsidR="00CD2AAC" w:rsidRPr="00381951">
        <w:rPr>
          <w:lang w:val="en-US"/>
        </w:rPr>
        <w:t xml:space="preserve"> </w:t>
      </w:r>
      <w:r w:rsidR="00CD2AAC">
        <w:t>Создание</w:t>
      </w:r>
      <w:r w:rsidR="00CD2AAC" w:rsidRPr="00381951">
        <w:rPr>
          <w:lang w:val="en-US"/>
        </w:rPr>
        <w:t xml:space="preserve"> </w:t>
      </w:r>
      <w:r w:rsidR="00CD2AAC">
        <w:t>файла</w:t>
      </w:r>
      <w:r w:rsidR="00CD2AAC" w:rsidRPr="00381951">
        <w:rPr>
          <w:lang w:val="en-US"/>
        </w:rPr>
        <w:t xml:space="preserve"> </w:t>
      </w:r>
      <w:r w:rsidR="00CD2AAC">
        <w:t>скрипта</w:t>
      </w:r>
    </w:p>
    <w:p w14:paraId="50F7B3FC" w14:textId="6076F035" w:rsidR="00EA7035" w:rsidRDefault="00CD2AAC" w:rsidP="001C2100">
      <w:pPr>
        <w:pStyle w:val="Heading2"/>
      </w:pPr>
      <w:r>
        <w:t>Операции с матрицами</w:t>
      </w:r>
    </w:p>
    <w:p w14:paraId="50C2ABF1" w14:textId="3C435276" w:rsidR="000D792F" w:rsidRDefault="00D9652A" w:rsidP="000D792F">
      <w:r>
        <w:t>Создадим матрицу А размером 3х4</w:t>
      </w:r>
      <w:r w:rsidR="000D792F">
        <w:t xml:space="preserve"> и заполним ее значениями (числами с 1 до 12). Задание матрицы выглядит следующим образом: </w:t>
      </w:r>
      <w:r w:rsidR="000D792F">
        <w:rPr>
          <w:i/>
        </w:rPr>
        <w:t xml:space="preserve">название_матрицы = </w:t>
      </w:r>
      <w:r w:rsidR="000D792F" w:rsidRPr="000D792F">
        <w:rPr>
          <w:i/>
        </w:rPr>
        <w:t>[&lt;</w:t>
      </w:r>
      <w:r w:rsidR="000D792F">
        <w:rPr>
          <w:i/>
        </w:rPr>
        <w:t>значения строки</w:t>
      </w:r>
      <w:r w:rsidR="000D792F" w:rsidRPr="000D792F">
        <w:rPr>
          <w:i/>
        </w:rPr>
        <w:t xml:space="preserve"> </w:t>
      </w:r>
      <w:r w:rsidR="000D792F">
        <w:rPr>
          <w:i/>
        </w:rPr>
        <w:t>через пробел</w:t>
      </w:r>
      <w:r w:rsidR="000D792F" w:rsidRPr="000D792F">
        <w:rPr>
          <w:i/>
        </w:rPr>
        <w:t>&gt;;</w:t>
      </w:r>
      <w:r w:rsidR="000D792F">
        <w:rPr>
          <w:i/>
        </w:rPr>
        <w:t xml:space="preserve"> </w:t>
      </w:r>
      <w:proofErr w:type="gramStart"/>
      <w:r w:rsidR="000D792F">
        <w:rPr>
          <w:i/>
        </w:rPr>
        <w:t xml:space="preserve">… </w:t>
      </w:r>
      <w:r w:rsidR="000D792F" w:rsidRPr="000D792F">
        <w:rPr>
          <w:i/>
        </w:rPr>
        <w:t>;</w:t>
      </w:r>
      <w:proofErr w:type="gramEnd"/>
      <w:r w:rsidR="000D792F" w:rsidRPr="000D792F">
        <w:rPr>
          <w:i/>
        </w:rPr>
        <w:t xml:space="preserve"> &lt;</w:t>
      </w:r>
      <w:r w:rsidR="000D792F">
        <w:rPr>
          <w:i/>
        </w:rPr>
        <w:t>значения строки</w:t>
      </w:r>
      <w:r w:rsidR="000D792F" w:rsidRPr="000D792F">
        <w:rPr>
          <w:i/>
        </w:rPr>
        <w:t xml:space="preserve"> </w:t>
      </w:r>
      <w:r w:rsidR="000D792F">
        <w:rPr>
          <w:i/>
        </w:rPr>
        <w:t>через пробел</w:t>
      </w:r>
      <w:r w:rsidR="000D792F" w:rsidRPr="000D792F">
        <w:rPr>
          <w:i/>
        </w:rPr>
        <w:t>&gt;]</w:t>
      </w:r>
      <w:r w:rsidR="000D792F">
        <w:rPr>
          <w:i/>
        </w:rPr>
        <w:t xml:space="preserve">. </w:t>
      </w:r>
      <w:r w:rsidR="000D792F">
        <w:t xml:space="preserve">(см. рис. </w:t>
      </w:r>
      <w:r w:rsidR="00813B66">
        <w:fldChar w:fldCharType="begin"/>
      </w:r>
      <w:r w:rsidR="00813B66">
        <w:instrText xml:space="preserve"> REF p2 \h </w:instrText>
      </w:r>
      <w:r w:rsidR="00813B66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2</w:t>
      </w:r>
      <w:r w:rsidR="00813B66">
        <w:fldChar w:fldCharType="end"/>
      </w:r>
      <w:r w:rsidR="000D792F">
        <w:t>)</w:t>
      </w:r>
    </w:p>
    <w:p w14:paraId="14FC7CE6" w14:textId="77777777" w:rsidR="000D792F" w:rsidRDefault="000D792F" w:rsidP="000D792F">
      <w:pPr>
        <w:pStyle w:val="a0"/>
        <w:keepNext/>
      </w:pPr>
      <w:r>
        <w:rPr>
          <w:noProof/>
        </w:rPr>
        <w:drawing>
          <wp:inline distT="0" distB="0" distL="0" distR="0" wp14:anchorId="7BC363AA" wp14:editId="3A5CB2A7">
            <wp:extent cx="5867188" cy="676886"/>
            <wp:effectExtent l="19050" t="19050" r="1968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77" t="18085" r="3198" b="71653"/>
                    <a:stretch/>
                  </pic:blipFill>
                  <pic:spPr bwMode="auto">
                    <a:xfrm>
                      <a:off x="0" y="0"/>
                      <a:ext cx="5871063" cy="6773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EE66F" w14:textId="110456C0" w:rsidR="000D792F" w:rsidRDefault="000D792F" w:rsidP="000D792F">
      <w:pPr>
        <w:pStyle w:val="a"/>
      </w:pPr>
      <w:r>
        <w:t xml:space="preserve">Рис. </w:t>
      </w:r>
      <w:bookmarkStart w:id="1" w:name="p2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bookmarkEnd w:id="1"/>
      <w:r>
        <w:t xml:space="preserve"> </w:t>
      </w:r>
      <w:r w:rsidR="00813B66">
        <w:sym w:font="Symbol" w:char="F0BE"/>
      </w:r>
      <w:r>
        <w:t xml:space="preserve"> Инициализация матрицы</w:t>
      </w:r>
    </w:p>
    <w:p w14:paraId="3A9D8FC8" w14:textId="08B000D3" w:rsidR="000D792F" w:rsidRDefault="000D792F" w:rsidP="000D792F">
      <w:pPr>
        <w:rPr>
          <w:lang w:val="en-US"/>
        </w:rPr>
      </w:pPr>
      <w:r>
        <w:t xml:space="preserve">Чтобы обратиться к элементу по индексу, нужно вести строку по следующему формату: </w:t>
      </w:r>
      <w:r>
        <w:rPr>
          <w:i/>
        </w:rPr>
        <w:t>имя_переменной = имя_</w:t>
      </w:r>
      <w:proofErr w:type="gramStart"/>
      <w:r>
        <w:rPr>
          <w:i/>
        </w:rPr>
        <w:t>матрицы(</w:t>
      </w:r>
      <w:proofErr w:type="gramEnd"/>
      <w:r>
        <w:rPr>
          <w:i/>
        </w:rPr>
        <w:t>номер_строки, номер_столбца)</w:t>
      </w:r>
      <w:r w:rsidR="00E7512F">
        <w:rPr>
          <w:i/>
        </w:rPr>
        <w:t xml:space="preserve">. </w:t>
      </w:r>
      <w:r w:rsidR="00E7512F">
        <w:t xml:space="preserve">Иногда требуется обратится к последней строке или к последнему столбцу. Для этого существует ключевое слово </w:t>
      </w:r>
      <w:r w:rsidR="00E7512F">
        <w:rPr>
          <w:i/>
          <w:lang w:val="en-US"/>
        </w:rPr>
        <w:t>end</w:t>
      </w:r>
      <w:r w:rsidR="00E7512F">
        <w:rPr>
          <w:lang w:val="en-US"/>
        </w:rPr>
        <w:t>. (</w:t>
      </w:r>
      <w:r w:rsidR="00E7512F">
        <w:t xml:space="preserve">см. рис. </w:t>
      </w:r>
      <w:r w:rsidR="00813B66">
        <w:fldChar w:fldCharType="begin"/>
      </w:r>
      <w:r w:rsidR="00813B66">
        <w:instrText xml:space="preserve"> REF p3 \h </w:instrText>
      </w:r>
      <w:r w:rsidR="00813B66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3</w:t>
      </w:r>
      <w:r w:rsidR="00813B66">
        <w:fldChar w:fldCharType="end"/>
      </w:r>
      <w:r w:rsidR="00E7512F">
        <w:rPr>
          <w:lang w:val="en-US"/>
        </w:rPr>
        <w:t>)</w:t>
      </w:r>
    </w:p>
    <w:p w14:paraId="4E7531B3" w14:textId="77777777" w:rsidR="00E7512F" w:rsidRDefault="00E7512F" w:rsidP="00E7512F">
      <w:pPr>
        <w:pStyle w:val="a0"/>
        <w:keepNext/>
      </w:pPr>
      <w:r>
        <w:rPr>
          <w:noProof/>
        </w:rPr>
        <w:drawing>
          <wp:inline distT="0" distB="0" distL="0" distR="0" wp14:anchorId="4F378D81" wp14:editId="7F7B3B3E">
            <wp:extent cx="4267200" cy="541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9117" r="30616" b="62674"/>
                    <a:stretch/>
                  </pic:blipFill>
                  <pic:spPr bwMode="auto">
                    <a:xfrm>
                      <a:off x="0" y="0"/>
                      <a:ext cx="4268870" cy="541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CB1EF" w14:textId="370D393A" w:rsidR="00E7512F" w:rsidRDefault="00E7512F" w:rsidP="00E7512F">
      <w:pPr>
        <w:pStyle w:val="a"/>
      </w:pPr>
      <w:r>
        <w:t xml:space="preserve">Рис. </w:t>
      </w:r>
      <w:bookmarkStart w:id="2" w:name="p3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3</w:t>
      </w:r>
      <w:r w:rsidR="002A5DDB">
        <w:fldChar w:fldCharType="end"/>
      </w:r>
      <w:bookmarkEnd w:id="2"/>
      <w:r>
        <w:t xml:space="preserve"> </w:t>
      </w:r>
      <w:r w:rsidR="00813B66">
        <w:sym w:font="Symbol" w:char="F0BE"/>
      </w:r>
      <w:r>
        <w:t xml:space="preserve"> </w:t>
      </w:r>
      <w:sdt>
        <w:sdtPr>
          <w:tag w:val="goog_rdk_1"/>
          <w:id w:val="755256002"/>
        </w:sdtPr>
        <w:sdtEndPr/>
        <w:sdtContent/>
      </w:sdt>
      <w:sdt>
        <w:sdtPr>
          <w:tag w:val="goog_rdk_5"/>
          <w:id w:val="1363948426"/>
        </w:sdtPr>
        <w:sdtEndPr/>
        <w:sdtContent>
          <w:commentRangeStart w:id="3"/>
        </w:sdtContent>
      </w:sdt>
      <w:r w:rsidR="002A5DDB">
        <w:t>О</w:t>
      </w:r>
      <w:r>
        <w:t>бращение</w:t>
      </w:r>
      <w:commentRangeEnd w:id="3"/>
      <w:r>
        <w:rPr>
          <w:rStyle w:val="CommentReference"/>
        </w:rPr>
        <w:commentReference w:id="3"/>
      </w:r>
      <w:r>
        <w:t xml:space="preserve"> к элементам матрицы</w:t>
      </w:r>
    </w:p>
    <w:p w14:paraId="66073ED2" w14:textId="3F01F25A" w:rsidR="00E7512F" w:rsidRDefault="00E7512F" w:rsidP="00E7512F"/>
    <w:p w14:paraId="48BB4E65" w14:textId="54BB6184" w:rsidR="00E7512F" w:rsidRDefault="00E7512F" w:rsidP="00E7512F"/>
    <w:p w14:paraId="3398E337" w14:textId="0B517BCB" w:rsidR="00E7512F" w:rsidRDefault="00E7512F" w:rsidP="00E7512F"/>
    <w:p w14:paraId="4DCDFD41" w14:textId="686B3B68" w:rsidR="00C83D44" w:rsidRDefault="00AF5F99" w:rsidP="00E7512F">
      <w:r>
        <w:rPr>
          <w:lang w:val="en-US"/>
        </w:rPr>
        <w:lastRenderedPageBreak/>
        <w:t>MATLAB</w:t>
      </w:r>
      <w:r w:rsidR="00E7512F" w:rsidRPr="00E7512F">
        <w:t xml:space="preserve"> </w:t>
      </w:r>
      <w:r w:rsidR="00E7512F">
        <w:t xml:space="preserve">умеет производить с матрицами различные действия. Среди них: </w:t>
      </w:r>
      <w:r w:rsidR="00C83D44">
        <w:t xml:space="preserve">умножение и деление матриц на число, сложение и вычитание матрицы и числа. (см. рис. </w:t>
      </w:r>
      <w:r w:rsidR="00813B66">
        <w:fldChar w:fldCharType="begin"/>
      </w:r>
      <w:r w:rsidR="00813B66">
        <w:instrText xml:space="preserve"> REF p4 \h </w:instrText>
      </w:r>
      <w:r w:rsidR="00813B66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4</w:t>
      </w:r>
      <w:r w:rsidR="00813B66">
        <w:fldChar w:fldCharType="end"/>
      </w:r>
      <w:r w:rsidR="00C83D44">
        <w:t>)</w:t>
      </w:r>
    </w:p>
    <w:p w14:paraId="036FD872" w14:textId="77777777" w:rsidR="00C83D44" w:rsidRDefault="00C83D44" w:rsidP="00C83D44">
      <w:pPr>
        <w:pStyle w:val="a0"/>
        <w:keepNext/>
      </w:pPr>
      <w:r>
        <w:rPr>
          <w:noProof/>
        </w:rPr>
        <w:drawing>
          <wp:inline distT="0" distB="0" distL="0" distR="0" wp14:anchorId="4AC7B5D4" wp14:editId="1EC76F35">
            <wp:extent cx="5748867" cy="2107554"/>
            <wp:effectExtent l="19050" t="19050" r="23495" b="26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239" t="31813" r="5302" b="36251"/>
                    <a:stretch/>
                  </pic:blipFill>
                  <pic:spPr bwMode="auto">
                    <a:xfrm>
                      <a:off x="0" y="0"/>
                      <a:ext cx="5750054" cy="21079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F4F6C" w14:textId="24A2C599" w:rsidR="00C83D44" w:rsidRDefault="00C83D44" w:rsidP="00C83D44">
      <w:pPr>
        <w:pStyle w:val="a"/>
      </w:pPr>
      <w:r>
        <w:t xml:space="preserve">Рис. </w:t>
      </w:r>
      <w:bookmarkStart w:id="4" w:name="p4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4</w:t>
      </w:r>
      <w:r w:rsidR="002A5DDB">
        <w:fldChar w:fldCharType="end"/>
      </w:r>
      <w:bookmarkEnd w:id="4"/>
      <w:r>
        <w:t xml:space="preserve"> </w:t>
      </w:r>
      <w:r w:rsidR="00813B66">
        <w:sym w:font="Symbol" w:char="F0BE"/>
      </w:r>
      <w:r>
        <w:t xml:space="preserve"> </w:t>
      </w:r>
      <w:sdt>
        <w:sdtPr>
          <w:tag w:val="goog_rdk_0"/>
          <w:id w:val="-1546678358"/>
        </w:sdtPr>
        <w:sdtEndPr/>
        <w:sdtContent/>
      </w:sdt>
      <w:sdt>
        <w:sdtPr>
          <w:tag w:val="goog_rdk_4"/>
          <w:id w:val="-1049067458"/>
        </w:sdtPr>
        <w:sdtEndPr/>
        <w:sdtContent>
          <w:commentRangeStart w:id="5"/>
        </w:sdtContent>
      </w:sdt>
      <w:r w:rsidR="002A5DDB">
        <w:t>Д</w:t>
      </w:r>
      <w:r>
        <w:t>ействия</w:t>
      </w:r>
      <w:commentRangeEnd w:id="5"/>
      <w:r>
        <w:rPr>
          <w:rStyle w:val="CommentReference"/>
        </w:rPr>
        <w:commentReference w:id="5"/>
      </w:r>
      <w:r>
        <w:t xml:space="preserve"> с матрицами (взаимодействия типа матрица - число)</w:t>
      </w:r>
    </w:p>
    <w:p w14:paraId="5006C0CF" w14:textId="3B04253A" w:rsidR="00E7512F" w:rsidRDefault="00C83D44" w:rsidP="00E7512F">
      <w:r>
        <w:t>Кроме того</w:t>
      </w:r>
      <w:r w:rsidR="00E315F6" w:rsidRPr="00E315F6">
        <w:t>,</w:t>
      </w:r>
      <w:r>
        <w:t xml:space="preserve"> возможны </w:t>
      </w:r>
      <w:r w:rsidR="00E7512F">
        <w:t>сложение матриц, их вычитание</w:t>
      </w:r>
      <w:r w:rsidR="00E315F6">
        <w:t xml:space="preserve"> </w:t>
      </w:r>
      <w:r w:rsidR="00E7512F">
        <w:t>и умножение. Для демонстрации возможностей создадим еще одну матрицу, назовем ее «</w:t>
      </w:r>
      <w:r w:rsidR="00E7512F">
        <w:rPr>
          <w:lang w:val="en-US"/>
        </w:rPr>
        <w:t>B</w:t>
      </w:r>
      <w:r w:rsidR="00E7512F">
        <w:t>»</w:t>
      </w:r>
      <w:r w:rsidR="00F0518E">
        <w:t xml:space="preserve"> и заполним ее значениями </w:t>
      </w:r>
      <w:r w:rsidR="00E315F6">
        <w:t xml:space="preserve">(с 13 до 24). Для сложения и вычитания матрица будет размером </w:t>
      </w:r>
      <w:r w:rsidR="00E315F6" w:rsidRPr="00E315F6">
        <w:t>3</w:t>
      </w:r>
      <w:r w:rsidR="00E315F6">
        <w:rPr>
          <w:lang w:val="en-US"/>
        </w:rPr>
        <w:t>x</w:t>
      </w:r>
      <w:r w:rsidR="00E315F6" w:rsidRPr="00E315F6">
        <w:t xml:space="preserve">4, </w:t>
      </w:r>
      <w:r w:rsidR="00E315F6">
        <w:t>а для умножения 4</w:t>
      </w:r>
      <w:r w:rsidR="00E315F6">
        <w:rPr>
          <w:lang w:val="en-US"/>
        </w:rPr>
        <w:t>x</w:t>
      </w:r>
      <w:r w:rsidR="00E315F6" w:rsidRPr="00E315F6">
        <w:t>3</w:t>
      </w:r>
      <w:r w:rsidR="00E315F6">
        <w:t xml:space="preserve"> </w:t>
      </w:r>
      <w:r w:rsidR="00E7512F">
        <w:t xml:space="preserve">(см. рис. </w:t>
      </w:r>
      <w:r w:rsidR="00813B66">
        <w:fldChar w:fldCharType="begin"/>
      </w:r>
      <w:r w:rsidR="00813B66">
        <w:instrText xml:space="preserve"> REF p5 \h </w:instrText>
      </w:r>
      <w:r w:rsidR="00813B66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5</w:t>
      </w:r>
      <w:r w:rsidR="00813B66">
        <w:fldChar w:fldCharType="end"/>
      </w:r>
      <w:r w:rsidR="00E7512F">
        <w:t>)</w:t>
      </w:r>
    </w:p>
    <w:p w14:paraId="0FC1DCE4" w14:textId="77777777" w:rsidR="00E315F6" w:rsidRDefault="00E315F6" w:rsidP="00E315F6">
      <w:pPr>
        <w:pStyle w:val="a0"/>
        <w:keepNext/>
      </w:pPr>
      <w:r>
        <w:rPr>
          <w:noProof/>
        </w:rPr>
        <w:drawing>
          <wp:inline distT="0" distB="0" distL="0" distR="0" wp14:anchorId="2B10527E" wp14:editId="2D59EC02">
            <wp:extent cx="5173133" cy="3098692"/>
            <wp:effectExtent l="19050" t="19050" r="27940" b="260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514" t="18086" r="14401" b="34969"/>
                    <a:stretch/>
                  </pic:blipFill>
                  <pic:spPr bwMode="auto">
                    <a:xfrm>
                      <a:off x="0" y="0"/>
                      <a:ext cx="5173314" cy="3098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AC4FA" w14:textId="2FA7C722" w:rsidR="00E315F6" w:rsidRDefault="00E315F6" w:rsidP="00EC5C20">
      <w:pPr>
        <w:pStyle w:val="a"/>
      </w:pPr>
      <w:r>
        <w:t xml:space="preserve">Рис. </w:t>
      </w:r>
      <w:bookmarkStart w:id="6" w:name="p5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5</w:t>
      </w:r>
      <w:r w:rsidR="002A5DDB">
        <w:fldChar w:fldCharType="end"/>
      </w:r>
      <w:bookmarkEnd w:id="6"/>
      <w:r w:rsidRPr="00E315F6">
        <w:t xml:space="preserve"> </w:t>
      </w:r>
      <w:r w:rsidR="00813B66">
        <w:sym w:font="Symbol" w:char="F0BE"/>
      </w:r>
      <w:r w:rsidRPr="00E315F6">
        <w:t xml:space="preserve"> </w:t>
      </w:r>
      <w:r w:rsidR="002A5DDB">
        <w:t>Д</w:t>
      </w:r>
      <w:r>
        <w:t>ействия с матрицами (взаимодействия типа матрица - матрица)</w:t>
      </w:r>
    </w:p>
    <w:p w14:paraId="225720B2" w14:textId="77777777" w:rsidR="00A07ABF" w:rsidRDefault="00A07ABF" w:rsidP="00EC5C20"/>
    <w:p w14:paraId="7CA4D459" w14:textId="77777777" w:rsidR="00A07ABF" w:rsidRDefault="00A07ABF" w:rsidP="00EC5C20"/>
    <w:p w14:paraId="1306B251" w14:textId="77777777" w:rsidR="00A07ABF" w:rsidRDefault="00A07ABF" w:rsidP="00EC5C20"/>
    <w:p w14:paraId="56FDF94D" w14:textId="77777777" w:rsidR="00A07ABF" w:rsidRDefault="00A07ABF" w:rsidP="00EC5C20"/>
    <w:p w14:paraId="27816F07" w14:textId="261932A6" w:rsidR="00A07ABF" w:rsidRDefault="00A07ABF" w:rsidP="00EE36AE">
      <w:r>
        <w:lastRenderedPageBreak/>
        <w:t xml:space="preserve">Далее квадратные матрицы. Создадим матрицу </w:t>
      </w:r>
      <w:r>
        <w:rPr>
          <w:lang w:val="en-US"/>
        </w:rPr>
        <w:t>D</w:t>
      </w:r>
      <w:r>
        <w:t xml:space="preserve"> размером 5</w:t>
      </w:r>
      <w:r>
        <w:rPr>
          <w:lang w:val="en-US"/>
        </w:rPr>
        <w:t>x</w:t>
      </w:r>
      <w:r w:rsidRPr="00A07ABF">
        <w:t>5</w:t>
      </w:r>
      <w:r>
        <w:t xml:space="preserve"> и заполним ее значениями. Для нахождения определителя используется функция </w:t>
      </w:r>
      <w:r w:rsidRPr="00A07ABF">
        <w:rPr>
          <w:i/>
          <w:lang w:val="en-US"/>
        </w:rPr>
        <w:t>det</w:t>
      </w:r>
      <w:r w:rsidRPr="00A07ABF">
        <w:t xml:space="preserve">, </w:t>
      </w:r>
      <w:r>
        <w:t xml:space="preserve">для обращения матрицы – </w:t>
      </w:r>
      <w:r w:rsidRPr="00A07ABF">
        <w:rPr>
          <w:i/>
          <w:lang w:val="en-US"/>
        </w:rPr>
        <w:t>inv</w:t>
      </w:r>
      <w:r>
        <w:t xml:space="preserve">, для собственных значений – </w:t>
      </w:r>
      <w:r>
        <w:rPr>
          <w:i/>
          <w:lang w:val="en-US"/>
        </w:rPr>
        <w:t>eig</w:t>
      </w:r>
      <w:r w:rsidRPr="00A07ABF">
        <w:t>.</w:t>
      </w:r>
      <w:r>
        <w:t xml:space="preserve"> (см. рис. </w:t>
      </w:r>
      <w:r w:rsidR="00813B66">
        <w:fldChar w:fldCharType="begin"/>
      </w:r>
      <w:r w:rsidR="00813B66">
        <w:instrText xml:space="preserve"> REF p6 \h </w:instrText>
      </w:r>
      <w:r w:rsidR="00813B66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6</w:t>
      </w:r>
      <w:r w:rsidR="00813B66">
        <w:fldChar w:fldCharType="end"/>
      </w:r>
      <w:r>
        <w:t>)</w:t>
      </w:r>
    </w:p>
    <w:p w14:paraId="3EE4C919" w14:textId="77777777" w:rsidR="00A07ABF" w:rsidRDefault="00A07ABF" w:rsidP="00A07ABF">
      <w:pPr>
        <w:pStyle w:val="a0"/>
        <w:keepNext/>
      </w:pPr>
      <w:r>
        <w:rPr>
          <w:noProof/>
        </w:rPr>
        <w:drawing>
          <wp:inline distT="0" distB="0" distL="0" distR="0" wp14:anchorId="4F0E8FFA" wp14:editId="689BF1AD">
            <wp:extent cx="6008685" cy="2802467"/>
            <wp:effectExtent l="19050" t="19050" r="1143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7701" r="48946" b="37914"/>
                    <a:stretch/>
                  </pic:blipFill>
                  <pic:spPr bwMode="auto">
                    <a:xfrm>
                      <a:off x="0" y="0"/>
                      <a:ext cx="6033599" cy="28140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80165" w14:textId="617CD789" w:rsidR="00A07ABF" w:rsidRPr="00A07ABF" w:rsidRDefault="00A07ABF" w:rsidP="00A07ABF">
      <w:pPr>
        <w:pStyle w:val="a"/>
      </w:pPr>
      <w:r>
        <w:t xml:space="preserve">Рис. </w:t>
      </w:r>
      <w:bookmarkStart w:id="7" w:name="p6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6</w:t>
      </w:r>
      <w:r w:rsidR="002A5DDB">
        <w:fldChar w:fldCharType="end"/>
      </w:r>
      <w:bookmarkEnd w:id="7"/>
      <w:r>
        <w:t xml:space="preserve"> </w:t>
      </w:r>
      <w:r w:rsidR="00813B66">
        <w:sym w:font="Symbol" w:char="F0BE"/>
      </w:r>
      <w:r>
        <w:t xml:space="preserve"> Работа с квадратной матрицей</w:t>
      </w:r>
    </w:p>
    <w:p w14:paraId="5A6D8CF6" w14:textId="2D3E6C97" w:rsidR="007C4916" w:rsidRDefault="00D9652A" w:rsidP="001C2100">
      <w:pPr>
        <w:pStyle w:val="Heading2"/>
      </w:pPr>
      <w:r>
        <w:t>Работа с полиномами</w:t>
      </w:r>
    </w:p>
    <w:p w14:paraId="4ED8B9EA" w14:textId="674DA72F" w:rsidR="00A07ABF" w:rsidRDefault="00AF5F99" w:rsidP="00A07ABF">
      <w:r>
        <w:t xml:space="preserve">В </w:t>
      </w:r>
      <w:r>
        <w:rPr>
          <w:lang w:val="en-US"/>
        </w:rPr>
        <w:t>MATLAB</w:t>
      </w:r>
      <w:r w:rsidRPr="00AF5F99">
        <w:t xml:space="preserve"> </w:t>
      </w:r>
      <w:r>
        <w:t xml:space="preserve">есть возможность работы с полиномами. Полином представляется, как вектор-строка, содержащая коэффициенты полинома. </w:t>
      </w:r>
    </w:p>
    <w:p w14:paraId="2913A438" w14:textId="1C914B3F" w:rsidR="00AF5F99" w:rsidRDefault="00AF5F99" w:rsidP="00A07ABF">
      <w:r>
        <w:t xml:space="preserve">Создадим полиномы </w:t>
      </w:r>
      <w:r>
        <w:rPr>
          <w:lang w:val="en-US"/>
        </w:rPr>
        <w:t>P</w:t>
      </w:r>
      <w:r w:rsidRPr="00AF5F99">
        <w:t xml:space="preserve"> </w:t>
      </w:r>
      <w:r>
        <w:t xml:space="preserve">и </w:t>
      </w:r>
      <w:r>
        <w:rPr>
          <w:lang w:val="en-US"/>
        </w:rPr>
        <w:t>Q</w:t>
      </w:r>
      <w:r w:rsidRPr="00EE36AE">
        <w:t xml:space="preserve">, </w:t>
      </w:r>
      <w:r>
        <w:t>состоящие из</w:t>
      </w:r>
      <w:r w:rsidRPr="00AF5F99">
        <w:t xml:space="preserve"> </w:t>
      </w:r>
      <w:r w:rsidR="00EE36AE">
        <w:t xml:space="preserve">5 и 8 мономов соответственно (см. рис. </w:t>
      </w:r>
      <w:r w:rsidR="00B50491">
        <w:fldChar w:fldCharType="begin"/>
      </w:r>
      <w:r w:rsidR="00B50491">
        <w:instrText xml:space="preserve"> REF p7 \h </w:instrText>
      </w:r>
      <w:r w:rsidR="00B50491">
        <w:fldChar w:fldCharType="separate"/>
      </w:r>
      <w:r w:rsidR="002A5DDB">
        <w:rPr>
          <w:b/>
          <w:bCs/>
          <w:lang w:val="en-US"/>
        </w:rPr>
        <w:t>Error! Reference source not found.</w:t>
      </w:r>
      <w:r w:rsidR="00B50491">
        <w:fldChar w:fldCharType="end"/>
      </w:r>
      <w:r w:rsidR="00EE36AE">
        <w:t>).</w:t>
      </w:r>
    </w:p>
    <w:p w14:paraId="3C0CA214" w14:textId="77777777" w:rsidR="002A5DDB" w:rsidRDefault="00EE36AE" w:rsidP="002A5DDB">
      <w:pPr>
        <w:pStyle w:val="a0"/>
        <w:keepNext/>
      </w:pPr>
      <w:r>
        <w:rPr>
          <w:noProof/>
        </w:rPr>
        <w:drawing>
          <wp:inline distT="0" distB="0" distL="0" distR="0" wp14:anchorId="18D40456" wp14:editId="1446BE95">
            <wp:extent cx="5693505" cy="795867"/>
            <wp:effectExtent l="19050" t="19050" r="2159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8212" r="48808" b="68450"/>
                    <a:stretch/>
                  </pic:blipFill>
                  <pic:spPr bwMode="auto">
                    <a:xfrm>
                      <a:off x="0" y="0"/>
                      <a:ext cx="5794451" cy="8099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EDB07" w14:textId="4965A36B" w:rsidR="00EE36AE" w:rsidRDefault="002A5DDB" w:rsidP="002A5DDB">
      <w:pPr>
        <w:pStyle w:val="a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– Инициализация полиномов</w:t>
      </w:r>
    </w:p>
    <w:p w14:paraId="7EC1A456" w14:textId="19034EE5" w:rsidR="00EE36AE" w:rsidRPr="00EE36AE" w:rsidRDefault="00EE36AE" w:rsidP="00EE36AE">
      <w:pPr>
        <w:pStyle w:val="NormalWeb"/>
        <w:spacing w:before="0" w:beforeAutospacing="0" w:after="0" w:afterAutospacing="0"/>
        <w:ind w:firstLine="425"/>
        <w:jc w:val="both"/>
        <w:rPr>
          <w:color w:val="000000"/>
        </w:rPr>
      </w:pPr>
      <w:r>
        <w:rPr>
          <w:color w:val="000000"/>
        </w:rPr>
        <w:t xml:space="preserve">Для вычисления значения полинома в некоторой точке используется функция </w:t>
      </w:r>
      <w:proofErr w:type="gramStart"/>
      <w:r>
        <w:rPr>
          <w:color w:val="000000"/>
        </w:rPr>
        <w:t>polyval(</w:t>
      </w:r>
      <w:proofErr w:type="gramEnd"/>
      <w:r>
        <w:rPr>
          <w:color w:val="000000"/>
        </w:rPr>
        <w:t xml:space="preserve">&lt;вектор коэффициентов полинома&gt;, &lt;точка&gt;). Вычислим значения </w:t>
      </w:r>
      <w:proofErr w:type="gramStart"/>
      <w:r>
        <w:rPr>
          <w:color w:val="000000"/>
        </w:rPr>
        <w:t>P(</w:t>
      </w:r>
      <w:proofErr w:type="gramEnd"/>
      <w:r>
        <w:rPr>
          <w:color w:val="000000"/>
        </w:rPr>
        <w:t xml:space="preserve">12) и Q(1.5) (см. рис. </w:t>
      </w:r>
      <w:r w:rsidR="00B50491">
        <w:rPr>
          <w:color w:val="000000"/>
        </w:rPr>
        <w:fldChar w:fldCharType="begin"/>
      </w:r>
      <w:r w:rsidR="00B50491">
        <w:rPr>
          <w:color w:val="000000"/>
        </w:rPr>
        <w:instrText xml:space="preserve"> REF p8 \h </w:instrText>
      </w:r>
      <w:r w:rsidR="00B50491">
        <w:rPr>
          <w:color w:val="000000"/>
        </w:rPr>
      </w:r>
      <w:r w:rsidR="00B50491">
        <w:rPr>
          <w:color w:val="000000"/>
        </w:rPr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8</w:t>
      </w:r>
      <w:r w:rsidR="00B50491">
        <w:rPr>
          <w:color w:val="000000"/>
        </w:rPr>
        <w:fldChar w:fldCharType="end"/>
      </w:r>
      <w:r>
        <w:rPr>
          <w:color w:val="000000"/>
        </w:rPr>
        <w:t>).</w:t>
      </w:r>
    </w:p>
    <w:p w14:paraId="33B74CB8" w14:textId="77777777" w:rsidR="00EE36AE" w:rsidRDefault="00EE36AE" w:rsidP="00EE36AE">
      <w:pPr>
        <w:pStyle w:val="a0"/>
        <w:keepNext/>
      </w:pPr>
      <w:r>
        <w:rPr>
          <w:noProof/>
        </w:rPr>
        <w:lastRenderedPageBreak/>
        <w:drawing>
          <wp:inline distT="0" distB="0" distL="0" distR="0" wp14:anchorId="44CF612E" wp14:editId="084DF6EA">
            <wp:extent cx="4716661" cy="1388533"/>
            <wp:effectExtent l="19050" t="19050" r="27305" b="215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8600" r="16331" b="58441"/>
                    <a:stretch/>
                  </pic:blipFill>
                  <pic:spPr bwMode="auto">
                    <a:xfrm>
                      <a:off x="0" y="0"/>
                      <a:ext cx="5040668" cy="14839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66163" w14:textId="15F18FC2" w:rsidR="00EE36AE" w:rsidRDefault="00EE36AE" w:rsidP="00EE36AE">
      <w:pPr>
        <w:pStyle w:val="a"/>
      </w:pPr>
      <w:r>
        <w:t xml:space="preserve">Рис. </w:t>
      </w:r>
      <w:bookmarkStart w:id="8" w:name="p8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8</w:t>
      </w:r>
      <w:r w:rsidR="002A5DDB">
        <w:fldChar w:fldCharType="end"/>
      </w:r>
      <w:bookmarkEnd w:id="8"/>
      <w:r>
        <w:t xml:space="preserve"> </w:t>
      </w:r>
      <w:r w:rsidR="00813B66">
        <w:sym w:font="Symbol" w:char="F0BE"/>
      </w:r>
      <w:r w:rsidR="00813B66">
        <w:t xml:space="preserve"> </w:t>
      </w:r>
      <w:r>
        <w:t>Нахождение значений полиномов в точке</w:t>
      </w:r>
    </w:p>
    <w:p w14:paraId="30FE19DE" w14:textId="59283D2C" w:rsidR="00EE36AE" w:rsidRDefault="00626E84" w:rsidP="00EE36AE">
      <w:r w:rsidRPr="00626E84">
        <w:t xml:space="preserve">Произведём операции над заданными полиномами. Для умножения полиномов используется функция </w:t>
      </w:r>
      <w:proofErr w:type="spellStart"/>
      <w:r w:rsidRPr="00626E84">
        <w:t>conv</w:t>
      </w:r>
      <w:proofErr w:type="spellEnd"/>
      <w:r w:rsidRPr="00626E84">
        <w:t xml:space="preserve">, для деления – функция </w:t>
      </w:r>
      <w:proofErr w:type="spellStart"/>
      <w:r w:rsidRPr="00626E84">
        <w:t>deconv</w:t>
      </w:r>
      <w:proofErr w:type="spellEnd"/>
      <w:r>
        <w:t xml:space="preserve"> (см. рис. </w:t>
      </w:r>
      <w:r w:rsidR="00B50491">
        <w:fldChar w:fldCharType="begin"/>
      </w:r>
      <w:r w:rsidR="00B50491">
        <w:instrText xml:space="preserve"> REF p9 \h </w:instrText>
      </w:r>
      <w:r w:rsidR="00B50491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9</w:t>
      </w:r>
      <w:r w:rsidR="00B50491">
        <w:fldChar w:fldCharType="end"/>
      </w:r>
      <w:r>
        <w:t>).</w:t>
      </w:r>
    </w:p>
    <w:p w14:paraId="5CEEEC8F" w14:textId="77777777" w:rsidR="00626E84" w:rsidRDefault="00626E84" w:rsidP="00626E84">
      <w:pPr>
        <w:keepNext/>
      </w:pPr>
      <w:r>
        <w:rPr>
          <w:noProof/>
        </w:rPr>
        <w:drawing>
          <wp:inline distT="0" distB="0" distL="0" distR="0" wp14:anchorId="52DA8B10" wp14:editId="0A73551E">
            <wp:extent cx="5840593" cy="1777365"/>
            <wp:effectExtent l="19050" t="19050" r="27305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239" t="18600" r="3801" b="54465"/>
                    <a:stretch/>
                  </pic:blipFill>
                  <pic:spPr bwMode="auto">
                    <a:xfrm>
                      <a:off x="0" y="0"/>
                      <a:ext cx="5842394" cy="17779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B96FA" w14:textId="485B1A4D" w:rsidR="00626E84" w:rsidRDefault="00626E84" w:rsidP="00626E84">
      <w:pPr>
        <w:pStyle w:val="a"/>
      </w:pPr>
      <w:r>
        <w:t xml:space="preserve">Рис. </w:t>
      </w:r>
      <w:bookmarkStart w:id="9" w:name="p9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9</w:t>
      </w:r>
      <w:r w:rsidR="002A5DDB">
        <w:fldChar w:fldCharType="end"/>
      </w:r>
      <w:bookmarkEnd w:id="9"/>
      <w:r>
        <w:t xml:space="preserve"> </w:t>
      </w:r>
      <w:r w:rsidR="00813B66">
        <w:sym w:font="Symbol" w:char="F0BE"/>
      </w:r>
      <w:r w:rsidR="00813B66">
        <w:t xml:space="preserve"> </w:t>
      </w:r>
      <w:r w:rsidR="002B030F">
        <w:t>Умножение и деление полиномов</w:t>
      </w:r>
    </w:p>
    <w:p w14:paraId="4373F747" w14:textId="630804CA" w:rsidR="00626E84" w:rsidRDefault="00626E84" w:rsidP="00EE36AE"/>
    <w:p w14:paraId="45ACB1B8" w14:textId="0FCE8927" w:rsidR="00626E84" w:rsidRDefault="00626E84" w:rsidP="00EE36AE">
      <w:r>
        <w:t xml:space="preserve">Операции сложения и вычитания не определены в </w:t>
      </w:r>
      <w:r>
        <w:rPr>
          <w:lang w:val="en-US"/>
        </w:rPr>
        <w:t>MATLAB</w:t>
      </w:r>
      <w:r w:rsidRPr="00626E84">
        <w:t xml:space="preserve">, </w:t>
      </w:r>
      <w:r>
        <w:t xml:space="preserve">следовательно, их придется реализовать самостоятельно. </w:t>
      </w:r>
      <w:r w:rsidRPr="00626E84">
        <w:t xml:space="preserve">При сложении полиномов складываются коэффициенты при соответствующих степенях, аналогично с вычитанием. Поэтому необходимо дополнить младший полином P нулевыми коэффициентами. Для этого используем функцию </w:t>
      </w:r>
      <w:proofErr w:type="spellStart"/>
      <w:r w:rsidRPr="00626E84">
        <w:t>zeros</w:t>
      </w:r>
      <w:proofErr w:type="spellEnd"/>
      <w:r w:rsidRPr="00626E84">
        <w:t xml:space="preserve">, создающую массив из нулей, и функцию </w:t>
      </w:r>
      <w:proofErr w:type="spellStart"/>
      <w:r w:rsidRPr="00626E84">
        <w:t>length</w:t>
      </w:r>
      <w:proofErr w:type="spellEnd"/>
      <w:r w:rsidRPr="00626E84">
        <w:t xml:space="preserve">, возвращающую длину наибольшего измерения массива. Создадим вектор из нулей длиной </w:t>
      </w:r>
      <w:proofErr w:type="spellStart"/>
      <w:r w:rsidRPr="00626E84">
        <w:t>length</w:t>
      </w:r>
      <w:proofErr w:type="spellEnd"/>
      <w:r w:rsidRPr="00626E84">
        <w:t xml:space="preserve">(Q) – </w:t>
      </w:r>
      <w:proofErr w:type="spellStart"/>
      <w:r w:rsidRPr="00626E84">
        <w:t>length</w:t>
      </w:r>
      <w:proofErr w:type="spellEnd"/>
      <w:r w:rsidRPr="00626E84">
        <w:t>(P) и добавим его в начало вектора P, то есть создадим ещё один вектор, в начале которого будут нули, а в конце – вектор P. После этого полученный вектор складываем с вектором Q.</w:t>
      </w:r>
      <w:r>
        <w:t xml:space="preserve"> </w:t>
      </w:r>
      <w:r>
        <w:rPr>
          <w:color w:val="000000"/>
        </w:rPr>
        <w:t>Аналогично делаем с вычитанием</w:t>
      </w:r>
      <w:r>
        <w:t xml:space="preserve"> (см. рис. </w:t>
      </w:r>
      <w:r w:rsidR="00B50491">
        <w:fldChar w:fldCharType="begin"/>
      </w:r>
      <w:r w:rsidR="00B50491">
        <w:instrText xml:space="preserve"> REF p10 \h </w:instrText>
      </w:r>
      <w:r w:rsidR="00B50491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10</w:t>
      </w:r>
      <w:r w:rsidR="00B50491">
        <w:fldChar w:fldCharType="end"/>
      </w:r>
      <w:r>
        <w:t>)</w:t>
      </w:r>
    </w:p>
    <w:p w14:paraId="54A74054" w14:textId="77777777" w:rsidR="00626E84" w:rsidRDefault="00626E84" w:rsidP="00626E84">
      <w:pPr>
        <w:pStyle w:val="a0"/>
        <w:keepNext/>
      </w:pPr>
      <w:r>
        <w:rPr>
          <w:noProof/>
        </w:rPr>
        <w:drawing>
          <wp:inline distT="0" distB="0" distL="0" distR="0" wp14:anchorId="1C1B2F14" wp14:editId="03FCB7AA">
            <wp:extent cx="5739952" cy="1608455"/>
            <wp:effectExtent l="19050" t="19050" r="13335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101" t="18344" r="5598" b="57287"/>
                    <a:stretch/>
                  </pic:blipFill>
                  <pic:spPr bwMode="auto">
                    <a:xfrm>
                      <a:off x="0" y="0"/>
                      <a:ext cx="5740395" cy="16085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40A0C" w14:textId="3AFB846B" w:rsidR="00634459" w:rsidRPr="00634459" w:rsidRDefault="00626E84" w:rsidP="002A5DDB">
      <w:pPr>
        <w:pStyle w:val="a"/>
      </w:pPr>
      <w:r>
        <w:t xml:space="preserve">Рис. </w:t>
      </w:r>
      <w:bookmarkStart w:id="10" w:name="p10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10</w:t>
      </w:r>
      <w:r w:rsidR="002A5DDB">
        <w:fldChar w:fldCharType="end"/>
      </w:r>
      <w:bookmarkEnd w:id="10"/>
      <w:r>
        <w:t xml:space="preserve"> </w:t>
      </w:r>
      <w:r w:rsidR="00813B66">
        <w:sym w:font="Symbol" w:char="F0BE"/>
      </w:r>
      <w:r>
        <w:t xml:space="preserve"> </w:t>
      </w:r>
      <w:r w:rsidR="002B030F">
        <w:t>Сложение и вычитание полиномо</w:t>
      </w:r>
      <w:r w:rsidR="002A5DDB">
        <w:t>в</w:t>
      </w:r>
    </w:p>
    <w:p w14:paraId="67E90CCC" w14:textId="172FFC7A" w:rsidR="00573D26" w:rsidRDefault="00D9652A" w:rsidP="001C2100">
      <w:pPr>
        <w:pStyle w:val="Heading2"/>
      </w:pPr>
      <w:r>
        <w:lastRenderedPageBreak/>
        <w:t>Расчет значений и построение графиков функций</w:t>
      </w:r>
    </w:p>
    <w:p w14:paraId="26F58BFE" w14:textId="0555C4E3" w:rsidR="002B030F" w:rsidRDefault="00634459" w:rsidP="002B030F">
      <w:r>
        <w:t xml:space="preserve">По условию имеем функции </w:t>
      </w:r>
    </w:p>
    <w:p w14:paraId="466EEF63" w14:textId="60493ACE" w:rsidR="00634459" w:rsidRPr="00634459" w:rsidRDefault="00634459" w:rsidP="002B030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461CCD8" w14:textId="48F82CC5" w:rsidR="00634459" w:rsidRPr="00634459" w:rsidRDefault="00035FC0" w:rsidP="002B03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πt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πt</m:t>
                      </m:r>
                    </m:e>
                  </m:d>
                </m:e>
              </m:func>
            </m:e>
          </m:d>
        </m:oMath>
      </m:oMathPara>
    </w:p>
    <w:p w14:paraId="73DA6B70" w14:textId="5D2BE314" w:rsidR="00634459" w:rsidRDefault="00634459" w:rsidP="00634459">
      <w:pPr>
        <w:rPr>
          <w:color w:val="000000"/>
        </w:rPr>
      </w:pPr>
      <w:r>
        <w:t xml:space="preserve">Первый способ задания значений – случайным образом. Создадим вектор </w:t>
      </w:r>
      <w:r>
        <w:rPr>
          <w:lang w:val="en-US"/>
        </w:rPr>
        <w:t>x</w:t>
      </w:r>
      <w:r w:rsidRPr="00634459">
        <w:t>1</w:t>
      </w:r>
      <w:r>
        <w:t xml:space="preserve"> размерностью 1</w:t>
      </w:r>
      <w:r>
        <w:rPr>
          <w:lang w:val="en-US"/>
        </w:rPr>
        <w:t>x</w:t>
      </w:r>
      <w:r w:rsidRPr="00634459">
        <w:t>5</w:t>
      </w:r>
      <w:r>
        <w:t xml:space="preserve">, который заполним случайно (в диапазоне от 1 до 20). Для этого воспользуемся функцией </w:t>
      </w:r>
      <w:proofErr w:type="spellStart"/>
      <w:r>
        <w:rPr>
          <w:color w:val="000000"/>
        </w:rPr>
        <w:t>randi</w:t>
      </w:r>
      <w:proofErr w:type="spellEnd"/>
      <w:r>
        <w:rPr>
          <w:color w:val="000000"/>
        </w:rPr>
        <w:t>([&lt;диапазон&gt;], &lt;кол-во строк&gt;, &lt;кол-во столбцов&gt;)</w:t>
      </w:r>
      <w:r w:rsidRPr="00634459">
        <w:rPr>
          <w:color w:val="000000"/>
        </w:rPr>
        <w:t xml:space="preserve">. </w:t>
      </w:r>
      <w:r>
        <w:rPr>
          <w:color w:val="000000"/>
        </w:rPr>
        <w:t xml:space="preserve">Далее введём функции </w:t>
      </w:r>
      <w:r>
        <w:rPr>
          <w:rFonts w:ascii="Cambria Math" w:hAnsi="Cambria Math"/>
          <w:color w:val="000000"/>
        </w:rPr>
        <w:t>y1, y2</w:t>
      </w:r>
      <w:r>
        <w:rPr>
          <w:color w:val="000000"/>
        </w:rPr>
        <w:t xml:space="preserve"> и </w:t>
      </w:r>
      <w:r>
        <w:rPr>
          <w:rFonts w:ascii="Cambria Math" w:hAnsi="Cambria Math"/>
          <w:color w:val="000000"/>
        </w:rPr>
        <w:t>y</w:t>
      </w:r>
      <w:r>
        <w:rPr>
          <w:color w:val="000000"/>
        </w:rPr>
        <w:t xml:space="preserve">. Значения этих функций будут заполняться в векторы, которые будут иметь ту же размерность, что и вектор </w:t>
      </w:r>
      <w:r>
        <w:rPr>
          <w:color w:val="000000"/>
          <w:lang w:val="en-US"/>
        </w:rPr>
        <w:t>t</w:t>
      </w:r>
      <w:r>
        <w:rPr>
          <w:color w:val="000000"/>
        </w:rPr>
        <w:t>1</w:t>
      </w:r>
      <w:r w:rsidRPr="00634459">
        <w:rPr>
          <w:color w:val="000000"/>
        </w:rPr>
        <w:t xml:space="preserve"> (</w:t>
      </w:r>
      <w:r>
        <w:rPr>
          <w:color w:val="000000"/>
        </w:rPr>
        <w:t xml:space="preserve">см. рис. </w:t>
      </w:r>
      <w:r w:rsidR="00B50491">
        <w:rPr>
          <w:color w:val="000000"/>
        </w:rPr>
        <w:fldChar w:fldCharType="begin"/>
      </w:r>
      <w:r w:rsidR="00B50491">
        <w:rPr>
          <w:color w:val="000000"/>
        </w:rPr>
        <w:instrText xml:space="preserve"> REF p11 \h </w:instrText>
      </w:r>
      <w:r w:rsidR="00B50491">
        <w:rPr>
          <w:color w:val="000000"/>
        </w:rPr>
      </w:r>
      <w:r w:rsidR="00B50491">
        <w:rPr>
          <w:color w:val="000000"/>
        </w:rPr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11</w:t>
      </w:r>
      <w:r w:rsidR="00B50491">
        <w:rPr>
          <w:color w:val="000000"/>
        </w:rPr>
        <w:fldChar w:fldCharType="end"/>
      </w:r>
      <w:r w:rsidRPr="00634459">
        <w:rPr>
          <w:color w:val="000000"/>
        </w:rPr>
        <w:t>).</w:t>
      </w:r>
    </w:p>
    <w:p w14:paraId="4B66F61D" w14:textId="47FC8A14" w:rsidR="00634459" w:rsidRDefault="00634459" w:rsidP="00634459">
      <w:pPr>
        <w:rPr>
          <w:color w:val="000000"/>
        </w:rPr>
      </w:pPr>
    </w:p>
    <w:p w14:paraId="33BCAAD9" w14:textId="77777777" w:rsidR="00327F2A" w:rsidRDefault="00327F2A" w:rsidP="00327F2A">
      <w:pPr>
        <w:pStyle w:val="a0"/>
        <w:keepNext/>
      </w:pPr>
      <w:r>
        <w:rPr>
          <w:noProof/>
        </w:rPr>
        <w:drawing>
          <wp:inline distT="0" distB="0" distL="0" distR="0" wp14:anchorId="0D2DEA39" wp14:editId="516164AB">
            <wp:extent cx="5901055" cy="1981129"/>
            <wp:effectExtent l="19050" t="19050" r="23495" b="196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26" t="18555" r="3258" b="50652"/>
                    <a:stretch/>
                  </pic:blipFill>
                  <pic:spPr bwMode="auto">
                    <a:xfrm>
                      <a:off x="0" y="0"/>
                      <a:ext cx="5901265" cy="1981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A0F69" w14:textId="5B0BDF67" w:rsidR="00634459" w:rsidRDefault="00327F2A" w:rsidP="00327F2A">
      <w:pPr>
        <w:pStyle w:val="a"/>
      </w:pPr>
      <w:r>
        <w:t xml:space="preserve">Рис. </w:t>
      </w:r>
      <w:bookmarkStart w:id="11" w:name="p11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11</w:t>
      </w:r>
      <w:r w:rsidR="002A5DDB">
        <w:fldChar w:fldCharType="end"/>
      </w:r>
      <w:bookmarkEnd w:id="11"/>
      <w:r>
        <w:t xml:space="preserve"> </w:t>
      </w:r>
      <w:r w:rsidR="00813B66">
        <w:sym w:font="Symbol" w:char="F0BE"/>
      </w:r>
      <w:r>
        <w:t xml:space="preserve"> </w:t>
      </w:r>
      <w:r w:rsidR="002A5DDB">
        <w:t>В</w:t>
      </w:r>
      <w:r>
        <w:t>ычисление значений из случайно полученных значений</w:t>
      </w:r>
    </w:p>
    <w:p w14:paraId="4EE06FEA" w14:textId="69C67F9E" w:rsidR="002453ED" w:rsidRDefault="00327F2A" w:rsidP="002453ED">
      <w:pPr>
        <w:rPr>
          <w:color w:val="000000"/>
        </w:rPr>
      </w:pPr>
      <w:r>
        <w:t xml:space="preserve">Создадим графики этих функций для заданных значений </w:t>
      </w:r>
      <w:r>
        <w:rPr>
          <w:lang w:val="en-US"/>
        </w:rPr>
        <w:t>t</w:t>
      </w:r>
      <w:r w:rsidRPr="00327F2A">
        <w:t>1</w:t>
      </w:r>
      <w:r>
        <w:t xml:space="preserve">. Для этого воспользуемся функцией </w:t>
      </w:r>
      <w:proofErr w:type="spellStart"/>
      <w:r>
        <w:rPr>
          <w:color w:val="000000"/>
        </w:rPr>
        <w:t>plot</w:t>
      </w:r>
      <w:proofErr w:type="spellEnd"/>
      <w:r>
        <w:rPr>
          <w:color w:val="000000"/>
        </w:rPr>
        <w:t>(&lt;</w:t>
      </w:r>
      <w:proofErr w:type="spellStart"/>
      <w:r>
        <w:rPr>
          <w:color w:val="000000"/>
        </w:rPr>
        <w:t>Ox</w:t>
      </w:r>
      <w:proofErr w:type="spellEnd"/>
      <w:r>
        <w:rPr>
          <w:color w:val="000000"/>
        </w:rPr>
        <w:t>&gt;, &lt;</w:t>
      </w:r>
      <w:proofErr w:type="spellStart"/>
      <w:r>
        <w:rPr>
          <w:color w:val="000000"/>
        </w:rPr>
        <w:t>Oy</w:t>
      </w:r>
      <w:proofErr w:type="spellEnd"/>
      <w:r>
        <w:rPr>
          <w:color w:val="000000"/>
        </w:rPr>
        <w:t xml:space="preserve">&gt;, &lt;доп. настройки&gt;). Создадим график для функции </w:t>
      </w:r>
      <w:r>
        <w:rPr>
          <w:rFonts w:ascii="Cambria Math" w:hAnsi="Cambria Math"/>
          <w:color w:val="000000"/>
        </w:rPr>
        <w:t>y1</w:t>
      </w:r>
      <w:r>
        <w:rPr>
          <w:color w:val="000000"/>
        </w:rPr>
        <w:t>,</w:t>
      </w:r>
      <w:r w:rsidR="002453ED">
        <w:rPr>
          <w:color w:val="000000"/>
          <w:lang w:val="en-US"/>
        </w:rPr>
        <w:t> </w:t>
      </w:r>
      <w:r>
        <w:rPr>
          <w:color w:val="000000"/>
        </w:rPr>
        <w:t>в</w:t>
      </w:r>
      <w:r w:rsidR="002453ED">
        <w:rPr>
          <w:color w:val="000000"/>
          <w:lang w:val="en-US"/>
        </w:rPr>
        <w:t> </w:t>
      </w:r>
      <w:r>
        <w:rPr>
          <w:color w:val="000000"/>
        </w:rPr>
        <w:t>качестве</w:t>
      </w:r>
      <w:r w:rsidR="002453ED">
        <w:rPr>
          <w:color w:val="000000"/>
          <w:lang w:val="en-US"/>
        </w:rPr>
        <w:t> </w:t>
      </w:r>
      <w:r>
        <w:rPr>
          <w:color w:val="000000"/>
        </w:rPr>
        <w:t xml:space="preserve">оси </w:t>
      </w:r>
      <w:r>
        <w:rPr>
          <w:color w:val="000000"/>
          <w:lang w:val="en-US"/>
        </w:rPr>
        <w:t>t</w:t>
      </w:r>
      <w:r>
        <w:rPr>
          <w:color w:val="000000"/>
        </w:rPr>
        <w:t xml:space="preserve"> укажем </w:t>
      </w:r>
      <w:r>
        <w:rPr>
          <w:color w:val="000000"/>
          <w:lang w:val="en-US"/>
        </w:rPr>
        <w:t>t</w:t>
      </w:r>
      <w:r>
        <w:rPr>
          <w:color w:val="000000"/>
        </w:rPr>
        <w:t>1, в качестве оси y – y1.</w:t>
      </w:r>
      <w:r w:rsidR="002453ED" w:rsidRPr="002453ED">
        <w:rPr>
          <w:color w:val="000000"/>
        </w:rPr>
        <w:t xml:space="preserve"> </w:t>
      </w:r>
      <w:r>
        <w:rPr>
          <w:color w:val="000000"/>
        </w:rPr>
        <w:t>Сделаем линию</w:t>
      </w:r>
      <w:r w:rsidR="002453ED">
        <w:rPr>
          <w:color w:val="000000"/>
        </w:rPr>
        <w:t xml:space="preserve"> графика точечной и черной, добавив «</w:t>
      </w:r>
      <w:r w:rsidR="002453ED">
        <w:rPr>
          <w:color w:val="000000"/>
          <w:lang w:val="en-US"/>
        </w:rPr>
        <w:t>k</w:t>
      </w:r>
      <w:r w:rsidR="002453ED" w:rsidRPr="008E0316">
        <w:rPr>
          <w:color w:val="000000"/>
        </w:rPr>
        <w:t>:</w:t>
      </w:r>
      <w:r w:rsidR="002453ED">
        <w:rPr>
          <w:color w:val="000000"/>
        </w:rPr>
        <w:t>»</w:t>
      </w:r>
      <w:r>
        <w:rPr>
          <w:color w:val="000000"/>
        </w:rPr>
        <w:t xml:space="preserve">. </w:t>
      </w:r>
    </w:p>
    <w:p w14:paraId="7533421B" w14:textId="77777777" w:rsidR="002453ED" w:rsidRDefault="00327F2A" w:rsidP="00327F2A">
      <w:pPr>
        <w:rPr>
          <w:color w:val="000000"/>
        </w:rPr>
      </w:pPr>
      <w:r>
        <w:rPr>
          <w:color w:val="000000"/>
        </w:rPr>
        <w:t xml:space="preserve">Прежде чем создать графики для остальных функций, напишем команду </w:t>
      </w:r>
      <w:proofErr w:type="spellStart"/>
      <w:r>
        <w:rPr>
          <w:color w:val="000000"/>
        </w:rPr>
        <w:t>hold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, которая позволяет создавать все последующие графики на одном рабочем поле. </w:t>
      </w:r>
    </w:p>
    <w:p w14:paraId="3DAB5034" w14:textId="77777777" w:rsidR="002453ED" w:rsidRDefault="00327F2A" w:rsidP="00327F2A">
      <w:pPr>
        <w:rPr>
          <w:color w:val="000000"/>
        </w:rPr>
      </w:pPr>
      <w:r>
        <w:rPr>
          <w:color w:val="000000"/>
        </w:rPr>
        <w:t xml:space="preserve">Для того, чтобы их можно было различить, сделаем линию графика </w:t>
      </w:r>
      <w:r>
        <w:rPr>
          <w:rFonts w:ascii="Cambria Math" w:hAnsi="Cambria Math"/>
          <w:color w:val="000000"/>
        </w:rPr>
        <w:t>y2</w:t>
      </w:r>
      <w:r>
        <w:rPr>
          <w:color w:val="000000"/>
        </w:rPr>
        <w:t xml:space="preserve"> линией с разрывом и синего цвета (“b - -”), а линию графика </w:t>
      </w:r>
      <w:r>
        <w:rPr>
          <w:rFonts w:ascii="Cambria Math" w:hAnsi="Cambria Math"/>
          <w:color w:val="000000"/>
        </w:rPr>
        <w:t>y</w:t>
      </w:r>
      <w:r>
        <w:rPr>
          <w:color w:val="000000"/>
        </w:rPr>
        <w:t xml:space="preserve"> —</w:t>
      </w:r>
      <w:r w:rsidR="002453ED">
        <w:rPr>
          <w:color w:val="000000"/>
        </w:rPr>
        <w:t xml:space="preserve"> непрерывной красной </w:t>
      </w:r>
      <w:r>
        <w:rPr>
          <w:color w:val="000000"/>
        </w:rPr>
        <w:t>(“</w:t>
      </w:r>
      <w:r w:rsidR="002453ED">
        <w:rPr>
          <w:color w:val="000000"/>
          <w:lang w:val="en-US"/>
        </w:rPr>
        <w:t>r</w:t>
      </w:r>
      <w:r w:rsidR="002453ED" w:rsidRPr="002453ED">
        <w:rPr>
          <w:color w:val="000000"/>
        </w:rPr>
        <w:t>-</w:t>
      </w:r>
      <w:r>
        <w:rPr>
          <w:color w:val="000000"/>
        </w:rPr>
        <w:t xml:space="preserve">:”). </w:t>
      </w:r>
    </w:p>
    <w:p w14:paraId="48AC3FD1" w14:textId="22E08594" w:rsidR="00327F2A" w:rsidRDefault="00327F2A" w:rsidP="00327F2A">
      <w:pPr>
        <w:rPr>
          <w:color w:val="000000"/>
        </w:rPr>
      </w:pPr>
      <w:r>
        <w:rPr>
          <w:color w:val="000000"/>
        </w:rPr>
        <w:t xml:space="preserve">После того, как все графики созданы, пишем команду </w:t>
      </w:r>
      <w:proofErr w:type="spellStart"/>
      <w:r>
        <w:rPr>
          <w:color w:val="000000"/>
        </w:rPr>
        <w:t>hold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</w:t>
      </w:r>
      <w:proofErr w:type="spellEnd"/>
      <w:r>
        <w:rPr>
          <w:color w:val="000000"/>
        </w:rPr>
        <w:t xml:space="preserve">. Также создадим легенду с помощью функции </w:t>
      </w:r>
      <w:proofErr w:type="spellStart"/>
      <w:r>
        <w:rPr>
          <w:color w:val="000000"/>
        </w:rPr>
        <w:t>legend</w:t>
      </w:r>
      <w:proofErr w:type="spellEnd"/>
      <w:r>
        <w:rPr>
          <w:color w:val="000000"/>
        </w:rPr>
        <w:t xml:space="preserve"> и заголовок графика с помощью функции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>.</w:t>
      </w:r>
      <w:r w:rsidR="002453ED">
        <w:rPr>
          <w:color w:val="000000"/>
        </w:rPr>
        <w:t xml:space="preserve"> (см. рис. </w:t>
      </w:r>
      <w:r w:rsidR="00B50491">
        <w:rPr>
          <w:color w:val="000000"/>
        </w:rPr>
        <w:fldChar w:fldCharType="begin"/>
      </w:r>
      <w:r w:rsidR="00B50491">
        <w:rPr>
          <w:color w:val="000000"/>
        </w:rPr>
        <w:instrText xml:space="preserve"> REF p12 \h </w:instrText>
      </w:r>
      <w:r w:rsidR="00B50491">
        <w:rPr>
          <w:color w:val="000000"/>
        </w:rPr>
      </w:r>
      <w:r w:rsidR="00B50491">
        <w:rPr>
          <w:color w:val="000000"/>
        </w:rPr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12</w:t>
      </w:r>
      <w:r w:rsidR="00B50491">
        <w:rPr>
          <w:color w:val="000000"/>
        </w:rPr>
        <w:fldChar w:fldCharType="end"/>
      </w:r>
      <w:r w:rsidR="002453ED">
        <w:rPr>
          <w:color w:val="000000"/>
        </w:rPr>
        <w:t>)</w:t>
      </w:r>
    </w:p>
    <w:p w14:paraId="2BEB85AE" w14:textId="05743224" w:rsidR="008E0316" w:rsidRDefault="008E0316" w:rsidP="00327F2A">
      <w:pPr>
        <w:rPr>
          <w:color w:val="000000"/>
        </w:rPr>
      </w:pPr>
    </w:p>
    <w:p w14:paraId="55B43EF5" w14:textId="77777777" w:rsidR="008E0316" w:rsidRDefault="008E0316" w:rsidP="00327F2A">
      <w:pPr>
        <w:rPr>
          <w:color w:val="000000"/>
        </w:rPr>
      </w:pPr>
    </w:p>
    <w:p w14:paraId="254B891C" w14:textId="77777777" w:rsidR="008E0316" w:rsidRDefault="002453ED" w:rsidP="008E0316">
      <w:pPr>
        <w:pStyle w:val="a0"/>
      </w:pPr>
      <w:r>
        <w:rPr>
          <w:noProof/>
        </w:rPr>
        <w:lastRenderedPageBreak/>
        <w:drawing>
          <wp:inline distT="0" distB="0" distL="0" distR="0" wp14:anchorId="22711535" wp14:editId="46F6D1C1">
            <wp:extent cx="5809873" cy="1718733"/>
            <wp:effectExtent l="19050" t="19050" r="19685" b="152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514" t="66952" r="4474" b="7125"/>
                    <a:stretch/>
                  </pic:blipFill>
                  <pic:spPr bwMode="auto">
                    <a:xfrm>
                      <a:off x="0" y="0"/>
                      <a:ext cx="5879613" cy="17393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A56F9" w14:textId="4299C106" w:rsidR="002453ED" w:rsidRDefault="008E0316" w:rsidP="008E0316">
      <w:pPr>
        <w:pStyle w:val="a"/>
      </w:pPr>
      <w:r>
        <w:t xml:space="preserve">Рис. </w:t>
      </w:r>
      <w:bookmarkStart w:id="12" w:name="p12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12</w:t>
      </w:r>
      <w:r w:rsidR="002A5DDB">
        <w:fldChar w:fldCharType="end"/>
      </w:r>
      <w:bookmarkEnd w:id="12"/>
      <w:r w:rsidR="00813B66">
        <w:t xml:space="preserve"> </w:t>
      </w:r>
      <w:r w:rsidR="00813B66">
        <w:sym w:font="Symbol" w:char="F0BE"/>
      </w:r>
      <w:r>
        <w:t xml:space="preserve"> Построение графика</w:t>
      </w:r>
    </w:p>
    <w:p w14:paraId="4B172FB4" w14:textId="538DDFC9" w:rsidR="008E0316" w:rsidRDefault="008E0316" w:rsidP="008E0316"/>
    <w:p w14:paraId="04CF023B" w14:textId="7CA6EE4D" w:rsidR="008E0316" w:rsidRDefault="008E0316" w:rsidP="008E0316">
      <w:r>
        <w:t xml:space="preserve">Второй способ задания значений – промежуток с заданным шагом изменения. Зададим промежуток </w:t>
      </w:r>
      <w:r>
        <w:rPr>
          <w:lang w:val="en-US"/>
        </w:rPr>
        <w:t>t</w:t>
      </w:r>
      <w:r w:rsidRPr="004975C6">
        <w:t>2</w:t>
      </w:r>
      <w:r>
        <w:t xml:space="preserve">, включающий в себя числа от 10 до 30 с шагом </w:t>
      </w:r>
      <w:r w:rsidR="004975C6">
        <w:t xml:space="preserve">0,1, посчитаем значения функции и построим график (см. рис. </w:t>
      </w:r>
      <w:r w:rsidR="00B50491">
        <w:fldChar w:fldCharType="begin"/>
      </w:r>
      <w:r w:rsidR="00B50491">
        <w:instrText xml:space="preserve"> REF p13 \h </w:instrText>
      </w:r>
      <w:r w:rsidR="00B50491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13</w:t>
      </w:r>
      <w:r w:rsidR="00B50491">
        <w:fldChar w:fldCharType="end"/>
      </w:r>
      <w:r w:rsidR="004975C6">
        <w:t>)</w:t>
      </w:r>
    </w:p>
    <w:p w14:paraId="595B4C2B" w14:textId="77777777" w:rsidR="004975C6" w:rsidRDefault="004975C6" w:rsidP="004975C6">
      <w:pPr>
        <w:pStyle w:val="a0"/>
        <w:keepNext/>
      </w:pPr>
      <w:r>
        <w:rPr>
          <w:noProof/>
        </w:rPr>
        <w:drawing>
          <wp:inline distT="0" distB="0" distL="0" distR="0" wp14:anchorId="66E4003D" wp14:editId="5A00FCA9">
            <wp:extent cx="5790438" cy="3631142"/>
            <wp:effectExtent l="19050" t="19050" r="20320" b="266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377" t="18346" r="4489" b="26631"/>
                    <a:stretch/>
                  </pic:blipFill>
                  <pic:spPr bwMode="auto">
                    <a:xfrm>
                      <a:off x="0" y="0"/>
                      <a:ext cx="5791703" cy="3631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F13CD" w14:textId="4C5B6148" w:rsidR="004975C6" w:rsidRDefault="004975C6" w:rsidP="004975C6">
      <w:pPr>
        <w:pStyle w:val="a"/>
      </w:pPr>
      <w:r>
        <w:t xml:space="preserve">Рис. </w:t>
      </w:r>
      <w:bookmarkStart w:id="13" w:name="p13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13</w:t>
      </w:r>
      <w:r w:rsidR="002A5DDB">
        <w:fldChar w:fldCharType="end"/>
      </w:r>
      <w:bookmarkEnd w:id="13"/>
      <w:r>
        <w:t xml:space="preserve"> </w:t>
      </w:r>
      <w:r w:rsidR="00813B66">
        <w:sym w:font="Symbol" w:char="F0BE"/>
      </w:r>
      <w:r>
        <w:t xml:space="preserve"> </w:t>
      </w:r>
      <w:r w:rsidR="002A5DDB">
        <w:t>П</w:t>
      </w:r>
      <w:r>
        <w:t>остройка графика для другой выборки</w:t>
      </w:r>
    </w:p>
    <w:p w14:paraId="13F94A83" w14:textId="5DAC4860" w:rsidR="004975C6" w:rsidRDefault="004975C6" w:rsidP="004975C6"/>
    <w:p w14:paraId="356171FA" w14:textId="765E5B42" w:rsidR="004975C6" w:rsidRDefault="004975C6" w:rsidP="004975C6"/>
    <w:p w14:paraId="1CDFF235" w14:textId="565B9F36" w:rsidR="004975C6" w:rsidRDefault="004975C6" w:rsidP="004975C6"/>
    <w:p w14:paraId="13F7D128" w14:textId="251FACA5" w:rsidR="004975C6" w:rsidRDefault="004975C6" w:rsidP="004975C6"/>
    <w:p w14:paraId="4B2F09DC" w14:textId="77777777" w:rsidR="004975C6" w:rsidRPr="004975C6" w:rsidRDefault="004975C6" w:rsidP="004975C6"/>
    <w:p w14:paraId="018EA822" w14:textId="669A278B" w:rsidR="00573D26" w:rsidRDefault="00D9652A" w:rsidP="001C2100">
      <w:pPr>
        <w:pStyle w:val="Heading2"/>
      </w:pPr>
      <w:r>
        <w:lastRenderedPageBreak/>
        <w:t>Вычисление значений определенного интеграла</w:t>
      </w:r>
    </w:p>
    <w:p w14:paraId="416FF941" w14:textId="67840A32" w:rsidR="004975C6" w:rsidRDefault="004975C6" w:rsidP="004975C6">
      <w:r>
        <w:t>Дан определенный интеграл</w:t>
      </w:r>
    </w:p>
    <w:p w14:paraId="4F880923" w14:textId="2FAF733B" w:rsidR="004975C6" w:rsidRPr="004975C6" w:rsidRDefault="00035FC0" w:rsidP="004975C6">
      <w:pPr>
        <w:rPr>
          <w:rFonts w:eastAsiaTheme="minorEastAsia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  <m:r>
                <w:rPr>
                  <w:rFonts w:ascii="Cambria Math" w:hAnsi="Cambria Math"/>
                </w:rPr>
                <m:t>ⅆx</m:t>
              </m:r>
            </m:e>
          </m:nary>
        </m:oMath>
      </m:oMathPara>
    </w:p>
    <w:p w14:paraId="6A13B2B5" w14:textId="7653D824" w:rsidR="00BA406A" w:rsidRDefault="004975C6" w:rsidP="00BA406A">
      <w:pPr>
        <w:rPr>
          <w:color w:val="000000"/>
        </w:rPr>
      </w:pPr>
      <w:r>
        <w:t>Построим график функции</w:t>
      </w:r>
      <w:r w:rsidR="00BA406A">
        <w:t xml:space="preserve">. Выборку возьмем от 0 до 1 с шагом 0.01 (для большей точности вычислений). </w:t>
      </w:r>
      <w:r w:rsidR="00BA406A">
        <w:rPr>
          <w:color w:val="000000"/>
        </w:rPr>
        <w:t xml:space="preserve">График создаётся тем же способом, что и в предыдущем пункте. Кроме того посчитаем определенный интеграл (функция </w:t>
      </w:r>
      <w:proofErr w:type="spellStart"/>
      <w:proofErr w:type="gramStart"/>
      <w:r w:rsidR="00BA406A">
        <w:rPr>
          <w:color w:val="000000"/>
          <w:lang w:val="en-US"/>
        </w:rPr>
        <w:t>trapz</w:t>
      </w:r>
      <w:proofErr w:type="spellEnd"/>
      <w:r w:rsidR="00BA406A">
        <w:rPr>
          <w:color w:val="000000"/>
          <w:lang w:val="en-US"/>
        </w:rPr>
        <w:t>(</w:t>
      </w:r>
      <w:proofErr w:type="gramEnd"/>
      <w:r w:rsidR="00BA406A">
        <w:rPr>
          <w:color w:val="000000"/>
          <w:lang w:val="en-US"/>
        </w:rPr>
        <w:t>)</w:t>
      </w:r>
      <w:r w:rsidR="00BA406A">
        <w:rPr>
          <w:color w:val="000000"/>
        </w:rPr>
        <w:t>)</w:t>
      </w:r>
      <w:r w:rsidR="00BA406A">
        <w:rPr>
          <w:color w:val="000000"/>
          <w:lang w:val="en-US"/>
        </w:rPr>
        <w:t xml:space="preserve"> </w:t>
      </w:r>
      <w:r w:rsidR="00BA406A">
        <w:rPr>
          <w:color w:val="000000"/>
        </w:rPr>
        <w:t xml:space="preserve">(см. рис. </w:t>
      </w:r>
      <w:r w:rsidR="00B50491">
        <w:rPr>
          <w:color w:val="000000"/>
        </w:rPr>
        <w:fldChar w:fldCharType="begin"/>
      </w:r>
      <w:r w:rsidR="00B50491">
        <w:rPr>
          <w:color w:val="000000"/>
        </w:rPr>
        <w:instrText xml:space="preserve"> REF p14 \h </w:instrText>
      </w:r>
      <w:r w:rsidR="00B50491">
        <w:rPr>
          <w:color w:val="000000"/>
        </w:rPr>
      </w:r>
      <w:r w:rsidR="00B50491">
        <w:rPr>
          <w:color w:val="000000"/>
        </w:rPr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14</w:t>
      </w:r>
      <w:r w:rsidR="00B50491">
        <w:rPr>
          <w:color w:val="000000"/>
        </w:rPr>
        <w:fldChar w:fldCharType="end"/>
      </w:r>
      <w:r w:rsidR="00BA406A">
        <w:rPr>
          <w:color w:val="000000"/>
        </w:rPr>
        <w:t>)</w:t>
      </w:r>
    </w:p>
    <w:p w14:paraId="16848CCD" w14:textId="77777777" w:rsidR="00BA406A" w:rsidRDefault="00BA406A" w:rsidP="00BA406A">
      <w:pPr>
        <w:pStyle w:val="a0"/>
      </w:pPr>
      <w:r>
        <w:rPr>
          <w:noProof/>
        </w:rPr>
        <w:drawing>
          <wp:inline distT="0" distB="0" distL="0" distR="0" wp14:anchorId="784E4A32" wp14:editId="69D9A66C">
            <wp:extent cx="5722466" cy="2437554"/>
            <wp:effectExtent l="19050" t="19050" r="12065" b="203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238" t="18218" r="5730" b="44845"/>
                    <a:stretch/>
                  </pic:blipFill>
                  <pic:spPr bwMode="auto">
                    <a:xfrm>
                      <a:off x="0" y="0"/>
                      <a:ext cx="5723798" cy="24381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6EECE" w14:textId="22DEA79F" w:rsidR="00BA406A" w:rsidRPr="00BA406A" w:rsidRDefault="00BA406A" w:rsidP="00BA406A">
      <w:pPr>
        <w:pStyle w:val="a"/>
      </w:pPr>
      <w:r>
        <w:t xml:space="preserve">Рис. </w:t>
      </w:r>
      <w:bookmarkStart w:id="14" w:name="p14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14</w:t>
      </w:r>
      <w:r w:rsidR="002A5DDB">
        <w:fldChar w:fldCharType="end"/>
      </w:r>
      <w:bookmarkEnd w:id="14"/>
      <w:r w:rsidRPr="00BA406A">
        <w:t xml:space="preserve"> </w:t>
      </w:r>
      <w:r w:rsidR="00813B66">
        <w:sym w:font="Symbol" w:char="F0BE"/>
      </w:r>
      <w:r w:rsidRPr="00BA406A">
        <w:t xml:space="preserve"> </w:t>
      </w:r>
      <w:r>
        <w:t xml:space="preserve">Построение графика функции и вычисление определенного интеграла </w:t>
      </w:r>
    </w:p>
    <w:p w14:paraId="05B9BDFC" w14:textId="7DF4ECBC" w:rsidR="00D0205A" w:rsidRDefault="00D9652A" w:rsidP="00D9652A">
      <w:pPr>
        <w:pStyle w:val="Heading2"/>
      </w:pPr>
      <w:r>
        <w:rPr>
          <w:rFonts w:eastAsiaTheme="minorEastAsia"/>
        </w:rPr>
        <w:t>Нахождение сумм значений функций на промежутке</w:t>
      </w:r>
    </w:p>
    <w:p w14:paraId="55009100" w14:textId="77777777" w:rsidR="00BA406A" w:rsidRDefault="00BA406A" w:rsidP="00BA406A">
      <w:r>
        <w:t xml:space="preserve">Перед началом вычислений очистим память с помощью функции </w:t>
      </w:r>
      <w:r>
        <w:rPr>
          <w:lang w:val="en-US"/>
        </w:rPr>
        <w:t>clear</w:t>
      </w:r>
      <w:r w:rsidRPr="00BA406A">
        <w:t>.</w:t>
      </w:r>
    </w:p>
    <w:p w14:paraId="7A7DD05E" w14:textId="6A1F998F" w:rsidR="00F97FE0" w:rsidRDefault="00BA406A" w:rsidP="00F97FE0">
      <w:pPr>
        <w:rPr>
          <w:lang w:val="en-US"/>
        </w:rPr>
      </w:pPr>
      <w:r>
        <w:t xml:space="preserve">Пользователь </w:t>
      </w:r>
      <w:r w:rsidR="00F97FE0">
        <w:t xml:space="preserve">должен </w:t>
      </w:r>
      <w:r>
        <w:t>вв</w:t>
      </w:r>
      <w:r w:rsidR="00F97FE0">
        <w:t>ести</w:t>
      </w:r>
      <w:r>
        <w:t xml:space="preserve"> </w:t>
      </w:r>
      <w:r w:rsidR="00F97FE0">
        <w:t xml:space="preserve">диапазон значений </w:t>
      </w:r>
      <w:r w:rsidR="00F97FE0">
        <w:rPr>
          <w:lang w:val="en-US"/>
        </w:rPr>
        <w:t>x</w:t>
      </w:r>
      <w:r w:rsidR="00F97FE0">
        <w:t xml:space="preserve">. Для этого воспользуемся конструкцией </w:t>
      </w:r>
      <w:r w:rsidR="00F97FE0" w:rsidRPr="00F97FE0">
        <w:t>&lt;</w:t>
      </w:r>
      <w:r w:rsidR="00F97FE0">
        <w:t>название_переменной</w:t>
      </w:r>
      <w:r w:rsidR="00F97FE0" w:rsidRPr="00F97FE0">
        <w:t>&gt;</w:t>
      </w:r>
      <w:r w:rsidR="00F97FE0">
        <w:t xml:space="preserve"> = </w:t>
      </w:r>
      <w:r w:rsidR="00F97FE0">
        <w:rPr>
          <w:lang w:val="en-US"/>
        </w:rPr>
        <w:t>input</w:t>
      </w:r>
      <w:r w:rsidR="00F97FE0" w:rsidRPr="00F97FE0">
        <w:t>(‘&lt;</w:t>
      </w:r>
      <w:r w:rsidR="00F97FE0">
        <w:t>сообщение</w:t>
      </w:r>
      <w:r w:rsidR="00F97FE0" w:rsidRPr="00F97FE0">
        <w:t>&gt;’)</w:t>
      </w:r>
      <w:r w:rsidR="00F97FE0">
        <w:t>.</w:t>
      </w:r>
      <w:r w:rsidR="00F97FE0" w:rsidRPr="00F97FE0">
        <w:t xml:space="preserve"> </w:t>
      </w:r>
      <w:r w:rsidR="00F97FE0">
        <w:rPr>
          <w:lang w:val="en-US"/>
        </w:rPr>
        <w:t>(</w:t>
      </w:r>
      <w:r w:rsidR="00F97FE0">
        <w:t xml:space="preserve">см. рис. </w:t>
      </w:r>
      <w:r w:rsidR="00B50491">
        <w:fldChar w:fldCharType="begin"/>
      </w:r>
      <w:r w:rsidR="00B50491">
        <w:instrText xml:space="preserve"> REF p15 \h </w:instrText>
      </w:r>
      <w:r w:rsidR="00B50491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15</w:t>
      </w:r>
      <w:r w:rsidR="00B50491">
        <w:fldChar w:fldCharType="end"/>
      </w:r>
      <w:r w:rsidR="00F97FE0">
        <w:rPr>
          <w:lang w:val="en-US"/>
        </w:rPr>
        <w:t>)</w:t>
      </w:r>
    </w:p>
    <w:p w14:paraId="08513F3E" w14:textId="77777777" w:rsidR="00F97FE0" w:rsidRDefault="00F97FE0" w:rsidP="00F97FE0">
      <w:pPr>
        <w:pStyle w:val="a0"/>
        <w:keepNext/>
      </w:pPr>
      <w:r>
        <w:rPr>
          <w:noProof/>
        </w:rPr>
        <w:drawing>
          <wp:inline distT="0" distB="0" distL="0" distR="0" wp14:anchorId="460D87B2" wp14:editId="67EBB0E9">
            <wp:extent cx="4190788" cy="660367"/>
            <wp:effectExtent l="19050" t="19050" r="19685" b="260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376" t="18470" r="30505" b="71525"/>
                    <a:stretch/>
                  </pic:blipFill>
                  <pic:spPr bwMode="auto">
                    <a:xfrm>
                      <a:off x="0" y="0"/>
                      <a:ext cx="4190996" cy="660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7502E" w14:textId="321055C5" w:rsidR="00F97FE0" w:rsidRDefault="00F97FE0" w:rsidP="00F97FE0">
      <w:pPr>
        <w:pStyle w:val="a"/>
      </w:pPr>
      <w:r>
        <w:t xml:space="preserve">Рис. </w:t>
      </w:r>
      <w:bookmarkStart w:id="15" w:name="p15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15</w:t>
      </w:r>
      <w:r w:rsidR="002A5DDB">
        <w:fldChar w:fldCharType="end"/>
      </w:r>
      <w:bookmarkEnd w:id="15"/>
      <w:r>
        <w:t xml:space="preserve"> </w:t>
      </w:r>
      <w:r w:rsidR="00813B66">
        <w:sym w:font="Symbol" w:char="F0BE"/>
      </w:r>
      <w:r>
        <w:t xml:space="preserve"> Ввод значений</w:t>
      </w:r>
    </w:p>
    <w:p w14:paraId="4839D751" w14:textId="6E061EEE" w:rsidR="000C3803" w:rsidRDefault="000C3803" w:rsidP="000C3803"/>
    <w:p w14:paraId="7BDD8EDD" w14:textId="7DBE9E9B" w:rsidR="000C3803" w:rsidRDefault="000C3803" w:rsidP="000C3803"/>
    <w:p w14:paraId="14D796EC" w14:textId="2DC5A3E4" w:rsidR="000C3803" w:rsidRDefault="000C3803" w:rsidP="000C3803"/>
    <w:p w14:paraId="122D3899" w14:textId="6BE10618" w:rsidR="000C3803" w:rsidRDefault="000C3803" w:rsidP="000C3803"/>
    <w:p w14:paraId="32B3AF9F" w14:textId="326525A1" w:rsidR="000C3803" w:rsidRDefault="000C3803" w:rsidP="000C3803"/>
    <w:p w14:paraId="6D61542C" w14:textId="49E70F26" w:rsidR="000C3803" w:rsidRDefault="000C3803" w:rsidP="000C3803"/>
    <w:p w14:paraId="403D05B0" w14:textId="77777777" w:rsidR="000C3803" w:rsidRPr="000C3803" w:rsidRDefault="000C3803" w:rsidP="000C3803"/>
    <w:p w14:paraId="483EBA60" w14:textId="6537C531" w:rsidR="00F97FE0" w:rsidRDefault="00F97FE0" w:rsidP="00F97FE0">
      <w:pPr>
        <w:rPr>
          <w:rFonts w:eastAsiaTheme="minorEastAsia"/>
        </w:rPr>
      </w:pPr>
      <w:r>
        <w:lastRenderedPageBreak/>
        <w:t xml:space="preserve">Теперь, когда диапазон задан, введем этот диапазон в переменную </w:t>
      </w:r>
      <w:r>
        <w:rPr>
          <w:lang w:val="en-US"/>
        </w:rPr>
        <w:t>x</w:t>
      </w:r>
      <w:r w:rsidRPr="00F97FE0">
        <w:t xml:space="preserve">. </w:t>
      </w:r>
      <w:r>
        <w:t xml:space="preserve">Кроме того, введем функцию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-8,5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+5x-3</m:t>
        </m:r>
      </m:oMath>
      <w:r>
        <w:rPr>
          <w:rFonts w:eastAsiaTheme="minorEastAsia"/>
        </w:rPr>
        <w:t xml:space="preserve"> и построим график по заданному диапазону. (см. рис. </w:t>
      </w:r>
      <w:r w:rsidR="00B50491">
        <w:rPr>
          <w:rFonts w:eastAsiaTheme="minorEastAsia"/>
        </w:rPr>
        <w:fldChar w:fldCharType="begin"/>
      </w:r>
      <w:r w:rsidR="00B50491">
        <w:rPr>
          <w:rFonts w:eastAsiaTheme="minorEastAsia"/>
        </w:rPr>
        <w:instrText xml:space="preserve"> REF p16 \h </w:instrText>
      </w:r>
      <w:r w:rsidR="00B50491">
        <w:rPr>
          <w:rFonts w:eastAsiaTheme="minorEastAsia"/>
        </w:rPr>
      </w:r>
      <w:r w:rsidR="00B50491">
        <w:rPr>
          <w:rFonts w:eastAsiaTheme="minorEastAsia"/>
        </w:rPr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16</w:t>
      </w:r>
      <w:r w:rsidR="00B50491">
        <w:rPr>
          <w:rFonts w:eastAsiaTheme="minorEastAsia"/>
        </w:rPr>
        <w:fldChar w:fldCharType="end"/>
      </w:r>
      <w:r>
        <w:rPr>
          <w:rFonts w:eastAsiaTheme="minorEastAsia"/>
        </w:rPr>
        <w:t>)</w:t>
      </w:r>
    </w:p>
    <w:p w14:paraId="01AE2F27" w14:textId="77777777" w:rsidR="000C3803" w:rsidRDefault="000C3803" w:rsidP="00F97FE0">
      <w:pPr>
        <w:rPr>
          <w:rFonts w:eastAsiaTheme="minorEastAsia"/>
        </w:rPr>
      </w:pPr>
    </w:p>
    <w:p w14:paraId="7BA6676E" w14:textId="77777777" w:rsidR="000C3803" w:rsidRDefault="00F97FE0" w:rsidP="000C3803">
      <w:pPr>
        <w:pStyle w:val="a0"/>
      </w:pPr>
      <w:r>
        <w:rPr>
          <w:noProof/>
        </w:rPr>
        <w:drawing>
          <wp:inline distT="0" distB="0" distL="0" distR="0" wp14:anchorId="5336771B" wp14:editId="7963F9C1">
            <wp:extent cx="5833533" cy="2225675"/>
            <wp:effectExtent l="19050" t="19050" r="15240" b="222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652" t="18858" r="3494" b="47410"/>
                    <a:stretch/>
                  </pic:blipFill>
                  <pic:spPr bwMode="auto">
                    <a:xfrm>
                      <a:off x="0" y="0"/>
                      <a:ext cx="5835908" cy="22265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E3C5C" w14:textId="3D4374B9" w:rsidR="000C3803" w:rsidRDefault="000C3803" w:rsidP="000C3803">
      <w:pPr>
        <w:pStyle w:val="a"/>
      </w:pPr>
      <w:r>
        <w:t xml:space="preserve">Рис. </w:t>
      </w:r>
      <w:bookmarkStart w:id="16" w:name="p16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16</w:t>
      </w:r>
      <w:r w:rsidR="002A5DDB">
        <w:fldChar w:fldCharType="end"/>
      </w:r>
      <w:bookmarkEnd w:id="16"/>
      <w:r>
        <w:t xml:space="preserve"> </w:t>
      </w:r>
      <w:r w:rsidR="00813B66">
        <w:sym w:font="Symbol" w:char="F0BE"/>
      </w:r>
      <w:r>
        <w:t xml:space="preserve"> </w:t>
      </w:r>
      <w:r w:rsidR="002A5DDB">
        <w:t>Р</w:t>
      </w:r>
      <w:r>
        <w:t>яд операций с новой функцией</w:t>
      </w:r>
    </w:p>
    <w:p w14:paraId="76FE68CA" w14:textId="77777777" w:rsidR="000C3803" w:rsidRPr="000C3803" w:rsidRDefault="000C3803" w:rsidP="000C3803"/>
    <w:p w14:paraId="4A27AB0F" w14:textId="220231E5" w:rsidR="00F97FE0" w:rsidRDefault="000C3803" w:rsidP="00F97FE0">
      <w:pPr>
        <w:rPr>
          <w:rFonts w:eastAsiaTheme="minorEastAsia"/>
        </w:rPr>
      </w:pPr>
      <w:r>
        <w:t xml:space="preserve">Далее, нужно посчитать корни уравнения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-8,5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+5x-3=0</m:t>
        </m:r>
      </m:oMath>
      <w:r>
        <w:rPr>
          <w:rFonts w:eastAsiaTheme="minorEastAsia"/>
        </w:rPr>
        <w:t>. Для этого создадим вектор с коэффициентами уравн</w:t>
      </w:r>
      <w:proofErr w:type="spellStart"/>
      <w:r>
        <w:rPr>
          <w:rFonts w:eastAsiaTheme="minorEastAsia"/>
        </w:rPr>
        <w:t>ения</w:t>
      </w:r>
      <w:proofErr w:type="spellEnd"/>
      <w:r>
        <w:rPr>
          <w:rFonts w:eastAsiaTheme="minorEastAsia"/>
        </w:rPr>
        <w:t xml:space="preserve"> и высчитаем корни с помощью функции </w:t>
      </w:r>
      <w:proofErr w:type="gramStart"/>
      <w:r>
        <w:rPr>
          <w:rFonts w:eastAsiaTheme="minorEastAsia"/>
          <w:lang w:val="en-US"/>
        </w:rPr>
        <w:t>roots</w:t>
      </w:r>
      <w:r w:rsidRPr="000C3803">
        <w:rPr>
          <w:rFonts w:eastAsiaTheme="minorEastAsia"/>
        </w:rPr>
        <w:t>(</w:t>
      </w:r>
      <w:proofErr w:type="gramEnd"/>
      <w:r w:rsidRPr="000C3803">
        <w:rPr>
          <w:rFonts w:eastAsiaTheme="minorEastAsia"/>
        </w:rPr>
        <w:t>&lt;</w:t>
      </w:r>
      <w:r>
        <w:rPr>
          <w:rFonts w:eastAsiaTheme="minorEastAsia"/>
        </w:rPr>
        <w:t>переменная вектора</w:t>
      </w:r>
      <w:r w:rsidRPr="000C3803">
        <w:rPr>
          <w:rFonts w:eastAsiaTheme="minorEastAsia"/>
        </w:rPr>
        <w:t>&gt;)</w:t>
      </w:r>
      <w:r>
        <w:rPr>
          <w:rFonts w:eastAsiaTheme="minorEastAsia"/>
        </w:rPr>
        <w:t xml:space="preserve"> (см. рис. </w:t>
      </w:r>
      <w:r w:rsidR="00B50491">
        <w:rPr>
          <w:rFonts w:eastAsiaTheme="minorEastAsia"/>
        </w:rPr>
        <w:fldChar w:fldCharType="begin"/>
      </w:r>
      <w:r w:rsidR="00B50491">
        <w:rPr>
          <w:rFonts w:eastAsiaTheme="minorEastAsia"/>
        </w:rPr>
        <w:instrText xml:space="preserve"> REF p17 \h </w:instrText>
      </w:r>
      <w:r w:rsidR="00B50491">
        <w:rPr>
          <w:rFonts w:eastAsiaTheme="minorEastAsia"/>
        </w:rPr>
      </w:r>
      <w:r w:rsidR="00B50491">
        <w:rPr>
          <w:rFonts w:eastAsiaTheme="minorEastAsia"/>
        </w:rPr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17</w:t>
      </w:r>
      <w:r w:rsidR="00B50491">
        <w:rPr>
          <w:rFonts w:eastAsiaTheme="minorEastAsia"/>
        </w:rPr>
        <w:fldChar w:fldCharType="end"/>
      </w:r>
      <w:r>
        <w:rPr>
          <w:rFonts w:eastAsiaTheme="minorEastAsia"/>
        </w:rPr>
        <w:t>)</w:t>
      </w:r>
    </w:p>
    <w:p w14:paraId="46D0CFA1" w14:textId="53BA20F7" w:rsidR="000C3803" w:rsidRDefault="000C3803" w:rsidP="00F97FE0"/>
    <w:p w14:paraId="0ACD4861" w14:textId="77777777" w:rsidR="000C3803" w:rsidRDefault="000C3803" w:rsidP="000C3803">
      <w:pPr>
        <w:pStyle w:val="a0"/>
        <w:keepNext/>
      </w:pPr>
      <w:r>
        <w:rPr>
          <w:noProof/>
        </w:rPr>
        <w:drawing>
          <wp:inline distT="0" distB="0" distL="0" distR="0" wp14:anchorId="1ECE4047" wp14:editId="67B9F5F0">
            <wp:extent cx="5892800" cy="854075"/>
            <wp:effectExtent l="19050" t="19050" r="12700" b="222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963" t="18474" r="3168" b="68575"/>
                    <a:stretch/>
                  </pic:blipFill>
                  <pic:spPr bwMode="auto">
                    <a:xfrm>
                      <a:off x="0" y="0"/>
                      <a:ext cx="5898382" cy="8548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F7687" w14:textId="72F2C51D" w:rsidR="000C3803" w:rsidRDefault="000C3803" w:rsidP="000C3803">
      <w:pPr>
        <w:pStyle w:val="a"/>
      </w:pPr>
      <w:r>
        <w:t xml:space="preserve">Рис. </w:t>
      </w:r>
      <w:bookmarkStart w:id="17" w:name="p17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17</w:t>
      </w:r>
      <w:r w:rsidR="002A5DDB">
        <w:fldChar w:fldCharType="end"/>
      </w:r>
      <w:bookmarkEnd w:id="17"/>
      <w:r>
        <w:t xml:space="preserve"> </w:t>
      </w:r>
      <w:r w:rsidR="00813B66">
        <w:sym w:font="Symbol" w:char="F0BE"/>
      </w:r>
      <w:r>
        <w:t xml:space="preserve"> </w:t>
      </w:r>
      <w:r w:rsidR="002A5DDB">
        <w:t>В</w:t>
      </w:r>
      <w:r>
        <w:t>ычисление корней функции</w:t>
      </w:r>
    </w:p>
    <w:p w14:paraId="4B75EAEA" w14:textId="5EC4C35F" w:rsidR="00813B66" w:rsidRDefault="000C3803" w:rsidP="00813B66">
      <w:r>
        <w:t xml:space="preserve">Теперь требуется </w:t>
      </w:r>
      <w:r w:rsidRPr="000C3803">
        <w:t>выполнить нахождение сумм положительных и отрицательных</w:t>
      </w:r>
      <w:r>
        <w:t xml:space="preserve"> </w:t>
      </w:r>
      <w:r w:rsidRPr="000C3803">
        <w:t>значений функции f(x) для указанного пользователем диапазона значений аргумента x</w:t>
      </w:r>
      <w:r>
        <w:t xml:space="preserve">. Для этого создадим 2 переменные: одна для хранения суммы положительных значений, другая – для </w:t>
      </w:r>
      <w:r w:rsidR="00813B66">
        <w:t>отрицательных.</w:t>
      </w:r>
    </w:p>
    <w:p w14:paraId="3D87F66B" w14:textId="5F50312D" w:rsidR="00813B66" w:rsidRDefault="00813B66" w:rsidP="00813B66">
      <w:pPr>
        <w:rPr>
          <w:lang w:val="en-US"/>
        </w:rPr>
      </w:pPr>
      <w:r>
        <w:t xml:space="preserve">Чтобы перебрать все значения функции, воспользуемся циклом </w:t>
      </w:r>
      <w:r>
        <w:rPr>
          <w:lang w:val="en-US"/>
        </w:rPr>
        <w:t>for</w:t>
      </w:r>
      <w:r>
        <w:t xml:space="preserve">. Будем изменять переменную </w:t>
      </w:r>
      <w:r>
        <w:rPr>
          <w:lang w:val="en-US"/>
        </w:rPr>
        <w:t>s</w:t>
      </w:r>
      <w:r>
        <w:t xml:space="preserve"> от 1 до разницы значений </w:t>
      </w:r>
      <w:r>
        <w:rPr>
          <w:lang w:val="en-US"/>
        </w:rPr>
        <w:t>x</w:t>
      </w:r>
      <w:r w:rsidRPr="00813B66">
        <w:t>_</w:t>
      </w:r>
      <w:r>
        <w:rPr>
          <w:lang w:val="en-US"/>
        </w:rPr>
        <w:t>beg</w:t>
      </w:r>
      <w:r w:rsidRPr="00813B66">
        <w:t xml:space="preserve"> </w:t>
      </w:r>
      <w:r>
        <w:t xml:space="preserve">и </w:t>
      </w:r>
      <w:r>
        <w:rPr>
          <w:lang w:val="en-US"/>
        </w:rPr>
        <w:t>x</w:t>
      </w:r>
      <w:r w:rsidRPr="00813B66">
        <w:t>_</w:t>
      </w:r>
      <w:r>
        <w:rPr>
          <w:lang w:val="en-US"/>
        </w:rPr>
        <w:t>end</w:t>
      </w:r>
      <w:r w:rsidRPr="00813B66">
        <w:t xml:space="preserve">. </w:t>
      </w:r>
      <w:r>
        <w:t xml:space="preserve">Затем, получая очередное значение, будем проверять больше ли оно нуля или нет. Если больше, то прибавим его к переменной </w:t>
      </w:r>
      <w:proofErr w:type="spellStart"/>
      <w:r>
        <w:rPr>
          <w:lang w:val="en-US"/>
        </w:rPr>
        <w:t>fpos</w:t>
      </w:r>
      <w:proofErr w:type="spellEnd"/>
      <w:r>
        <w:t xml:space="preserve">, иначе – к </w:t>
      </w:r>
      <w:proofErr w:type="spellStart"/>
      <w:r>
        <w:rPr>
          <w:lang w:val="en-US"/>
        </w:rPr>
        <w:t>fneg</w:t>
      </w:r>
      <w:proofErr w:type="spellEnd"/>
      <w:r w:rsidRPr="00813B66">
        <w:t xml:space="preserve">. </w:t>
      </w:r>
      <w:r>
        <w:rPr>
          <w:lang w:val="en-US"/>
        </w:rPr>
        <w:t>(</w:t>
      </w:r>
      <w:r>
        <w:t xml:space="preserve">см. рис. </w:t>
      </w:r>
      <w:r w:rsidR="00B50491">
        <w:fldChar w:fldCharType="begin"/>
      </w:r>
      <w:r w:rsidR="00B50491">
        <w:instrText xml:space="preserve"> REF p18 \h </w:instrText>
      </w:r>
      <w:r w:rsidR="00B50491">
        <w:fldChar w:fldCharType="separate"/>
      </w:r>
      <w:r w:rsidR="002A5DDB">
        <w:rPr>
          <w:noProof/>
        </w:rPr>
        <w:t>2</w:t>
      </w:r>
      <w:r w:rsidR="002A5DDB">
        <w:t>.</w:t>
      </w:r>
      <w:r w:rsidR="002A5DDB">
        <w:rPr>
          <w:noProof/>
        </w:rPr>
        <w:t>18</w:t>
      </w:r>
      <w:r w:rsidR="00B50491">
        <w:fldChar w:fldCharType="end"/>
      </w:r>
      <w:r>
        <w:rPr>
          <w:lang w:val="en-US"/>
        </w:rPr>
        <w:t>)</w:t>
      </w:r>
    </w:p>
    <w:p w14:paraId="2B6B4522" w14:textId="77777777" w:rsidR="00813B66" w:rsidRDefault="00813B66" w:rsidP="00813B66">
      <w:pPr>
        <w:pStyle w:val="a0"/>
        <w:keepNext/>
      </w:pPr>
      <w:r>
        <w:rPr>
          <w:noProof/>
        </w:rPr>
        <w:lastRenderedPageBreak/>
        <w:drawing>
          <wp:inline distT="0" distB="0" distL="0" distR="0" wp14:anchorId="50BDE3C6" wp14:editId="0E82B9C3">
            <wp:extent cx="4401876" cy="2540000"/>
            <wp:effectExtent l="19050" t="19050" r="17780" b="1270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826" t="18855" r="27613" b="42656"/>
                    <a:stretch/>
                  </pic:blipFill>
                  <pic:spPr bwMode="auto">
                    <a:xfrm>
                      <a:off x="0" y="0"/>
                      <a:ext cx="4402825" cy="25405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5FD95" w14:textId="4F20CDA3" w:rsidR="000C3803" w:rsidRPr="000C3803" w:rsidRDefault="00813B66" w:rsidP="00BC7379">
      <w:pPr>
        <w:pStyle w:val="a"/>
      </w:pPr>
      <w:r>
        <w:t xml:space="preserve">Рис. </w:t>
      </w:r>
      <w:bookmarkStart w:id="18" w:name="p18"/>
      <w:r w:rsidR="002A5DDB">
        <w:fldChar w:fldCharType="begin"/>
      </w:r>
      <w:r w:rsidR="002A5DDB">
        <w:instrText xml:space="preserve"> STYLEREF 1 \s </w:instrText>
      </w:r>
      <w:r w:rsidR="002A5DDB">
        <w:fldChar w:fldCharType="separate"/>
      </w:r>
      <w:r w:rsidR="002A5DDB">
        <w:rPr>
          <w:noProof/>
        </w:rPr>
        <w:t>2</w:t>
      </w:r>
      <w:r w:rsidR="002A5DDB">
        <w:fldChar w:fldCharType="end"/>
      </w:r>
      <w:r w:rsidR="002A5DDB">
        <w:t>.</w:t>
      </w:r>
      <w:r w:rsidR="002A5DDB">
        <w:fldChar w:fldCharType="begin"/>
      </w:r>
      <w:r w:rsidR="002A5DDB">
        <w:instrText xml:space="preserve"> SEQ Рис. \* ARABIC \s 1 </w:instrText>
      </w:r>
      <w:r w:rsidR="002A5DDB">
        <w:fldChar w:fldCharType="separate"/>
      </w:r>
      <w:r w:rsidR="002A5DDB">
        <w:rPr>
          <w:noProof/>
        </w:rPr>
        <w:t>18</w:t>
      </w:r>
      <w:r w:rsidR="002A5DDB">
        <w:fldChar w:fldCharType="end"/>
      </w:r>
      <w:bookmarkEnd w:id="18"/>
      <w:r>
        <w:t xml:space="preserve"> </w:t>
      </w:r>
      <w:r>
        <w:sym w:font="Symbol" w:char="F0BE"/>
      </w:r>
      <w:r>
        <w:t xml:space="preserve"> Подсчет сумм значений функции</w:t>
      </w:r>
    </w:p>
    <w:p w14:paraId="257918C4" w14:textId="24D78071" w:rsidR="00E034BF" w:rsidRDefault="00E034BF" w:rsidP="002A5DDB">
      <w:pPr>
        <w:pStyle w:val="Heading1"/>
        <w:numPr>
          <w:ilvl w:val="0"/>
          <w:numId w:val="0"/>
        </w:numPr>
        <w:ind w:left="432"/>
      </w:pPr>
      <w:bookmarkStart w:id="19" w:name="_GoBack"/>
      <w:bookmarkEnd w:id="19"/>
      <w:commentRangeStart w:id="20"/>
      <w:r>
        <w:t>Вывод</w:t>
      </w:r>
      <w:commentRangeEnd w:id="20"/>
      <w:r w:rsidR="00573D26">
        <w:rPr>
          <w:rStyle w:val="CommentReference"/>
        </w:rPr>
        <w:commentReference w:id="20"/>
      </w:r>
    </w:p>
    <w:p w14:paraId="61C47244" w14:textId="4EF0B135" w:rsidR="00A25EE4" w:rsidRPr="00840217" w:rsidRDefault="00BC7379" w:rsidP="00A25EE4">
      <w:r>
        <w:rPr>
          <w:color w:val="000000"/>
        </w:rPr>
        <w:t xml:space="preserve">В ходе лабораторной работы были изучены основные инструменты MATLAB, а именно операции и функции для работы с </w:t>
      </w:r>
      <w:r w:rsidR="00F404F0">
        <w:rPr>
          <w:color w:val="000000"/>
        </w:rPr>
        <w:t>матрицами</w:t>
      </w:r>
      <w:r>
        <w:rPr>
          <w:color w:val="000000"/>
        </w:rPr>
        <w:t xml:space="preserve"> и полиномами, построение графиков функций </w:t>
      </w:r>
      <w:r w:rsidR="00F404F0">
        <w:rPr>
          <w:color w:val="000000"/>
        </w:rPr>
        <w:t>по значениям</w:t>
      </w:r>
      <w:r>
        <w:rPr>
          <w:color w:val="000000"/>
        </w:rPr>
        <w:t>, сгенерированных случайным образом и находящихся в некотором диапазоне, вычисление интегралов, поиск нулей функции (её корней</w:t>
      </w:r>
      <w:r w:rsidR="00F404F0">
        <w:rPr>
          <w:color w:val="000000"/>
        </w:rPr>
        <w:t xml:space="preserve">), использование циклов и условного оператора </w:t>
      </w:r>
      <w:r w:rsidR="00F404F0">
        <w:rPr>
          <w:color w:val="000000"/>
          <w:lang w:val="en-US"/>
        </w:rPr>
        <w:t>if</w:t>
      </w:r>
      <w:r>
        <w:rPr>
          <w:color w:val="000000"/>
        </w:rPr>
        <w:t>.</w:t>
      </w:r>
      <w:r w:rsidR="00F404F0">
        <w:rPr>
          <w:color w:val="000000"/>
        </w:rPr>
        <w:t xml:space="preserve"> </w:t>
      </w:r>
    </w:p>
    <w:sectPr w:rsidR="00A25EE4" w:rsidRPr="00840217" w:rsidSect="00BF2F8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Копец Екатерина" w:date="2020-11-19T17:36:00Z" w:initials="">
    <w:p w14:paraId="00000008" w14:textId="00000009" w:rsidR="0043744A" w:rsidRDefault="00035FC0">
      <w:pPr>
        <w:pStyle w:val="CommentText"/>
      </w:pPr>
      <w:r>
        <w:rPr>
          <w:rStyle w:val="CommentReference"/>
        </w:rPr>
        <w:annotationRef/>
      </w:r>
      <w:r>
        <w:t>с большой буквы</w:t>
      </w:r>
    </w:p>
  </w:comment>
  <w:comment w:id="5" w:author="Копец Екатерина" w:date="2020-11-19T17:37:00Z" w:initials="">
    <w:p w14:paraId="00000006" w14:textId="00000007" w:rsidR="0043744A" w:rsidRDefault="00035FC0">
      <w:pPr>
        <w:pStyle w:val="CommentText"/>
      </w:pPr>
      <w:r>
        <w:rPr>
          <w:rStyle w:val="CommentReference"/>
        </w:rPr>
        <w:annotationRef/>
      </w:r>
      <w:r>
        <w:t>!</w:t>
      </w:r>
    </w:p>
  </w:comment>
  <w:comment w:id="20" w:author="Копец Екатерина" w:date="2020-11-19T17:37:00Z" w:initials="">
    <w:p w14:paraId="00000002" w14:textId="00000004" w:rsidR="0043744A" w:rsidRDefault="00035FC0">
      <w:pPr>
        <w:pStyle w:val="CommentText"/>
      </w:pPr>
      <w:r>
        <w:rPr>
          <w:rStyle w:val="CommentReference"/>
        </w:rPr>
        <w:annotationRef/>
      </w:r>
      <w:r>
        <w:t>без цифр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08" w15:done="0"/>
  <w15:commentEx w15:paraId="00000006" w15:done="0"/>
  <w15:commentEx w15:paraId="0000000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08" w16cid:durableId="2361582D"/>
  <w16cid:commentId w16cid:paraId="00000006" w16cid:durableId="2361582C"/>
  <w16cid:commentId w16cid:paraId="00000002" w16cid:durableId="236158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02AFE" w14:textId="77777777" w:rsidR="00035FC0" w:rsidRDefault="00035FC0" w:rsidP="00FA5B80">
      <w:pPr>
        <w:spacing w:line="240" w:lineRule="auto"/>
      </w:pPr>
      <w:r>
        <w:separator/>
      </w:r>
    </w:p>
  </w:endnote>
  <w:endnote w:type="continuationSeparator" w:id="0">
    <w:p w14:paraId="08C8F03E" w14:textId="77777777" w:rsidR="00035FC0" w:rsidRDefault="00035FC0" w:rsidP="00FA5B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2FD28" w14:textId="77777777" w:rsidR="00035FC0" w:rsidRDefault="00035FC0" w:rsidP="00FA5B80">
      <w:pPr>
        <w:spacing w:line="240" w:lineRule="auto"/>
      </w:pPr>
      <w:r>
        <w:separator/>
      </w:r>
    </w:p>
  </w:footnote>
  <w:footnote w:type="continuationSeparator" w:id="0">
    <w:p w14:paraId="1F5173AA" w14:textId="77777777" w:rsidR="00035FC0" w:rsidRDefault="00035FC0" w:rsidP="00FA5B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76FA2"/>
    <w:multiLevelType w:val="multilevel"/>
    <w:tmpl w:val="E770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752EC"/>
    <w:multiLevelType w:val="hybridMultilevel"/>
    <w:tmpl w:val="69DCAFC6"/>
    <w:lvl w:ilvl="0" w:tplc="3AFAD2C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2C3D60D9"/>
    <w:multiLevelType w:val="hybridMultilevel"/>
    <w:tmpl w:val="72D6EFEE"/>
    <w:lvl w:ilvl="0" w:tplc="97287E8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35E04"/>
    <w:multiLevelType w:val="singleLevel"/>
    <w:tmpl w:val="6038B4D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2F5C2240"/>
    <w:multiLevelType w:val="hybridMultilevel"/>
    <w:tmpl w:val="FC8C228E"/>
    <w:lvl w:ilvl="0" w:tplc="E9E6BC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35EE2E8A"/>
    <w:multiLevelType w:val="hybridMultilevel"/>
    <w:tmpl w:val="26B2C848"/>
    <w:lvl w:ilvl="0" w:tplc="590A4B5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73F7D"/>
    <w:multiLevelType w:val="hybridMultilevel"/>
    <w:tmpl w:val="B0B23842"/>
    <w:lvl w:ilvl="0" w:tplc="3AFAD2CC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3B4C21F6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B0F5024"/>
    <w:multiLevelType w:val="hybridMultilevel"/>
    <w:tmpl w:val="764478F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4FD8602E"/>
    <w:multiLevelType w:val="multilevel"/>
    <w:tmpl w:val="038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D85715"/>
    <w:multiLevelType w:val="multilevel"/>
    <w:tmpl w:val="AF0C07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48D5240"/>
    <w:multiLevelType w:val="hybridMultilevel"/>
    <w:tmpl w:val="1A0ECEE4"/>
    <w:lvl w:ilvl="0" w:tplc="FA44C6B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6825262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6EA417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1"/>
  </w:num>
  <w:num w:numId="5">
    <w:abstractNumId w:val="10"/>
  </w:num>
  <w:num w:numId="6">
    <w:abstractNumId w:val="12"/>
  </w:num>
  <w:num w:numId="7">
    <w:abstractNumId w:val="7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9"/>
  </w:num>
  <w:num w:numId="11">
    <w:abstractNumId w:val="5"/>
  </w:num>
  <w:num w:numId="12">
    <w:abstractNumId w:val="2"/>
  </w:num>
  <w:num w:numId="13">
    <w:abstractNumId w:val="8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linkStyl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B5"/>
    <w:rsid w:val="000136DD"/>
    <w:rsid w:val="00035FC0"/>
    <w:rsid w:val="00066B22"/>
    <w:rsid w:val="000A6C75"/>
    <w:rsid w:val="000B45CA"/>
    <w:rsid w:val="000C3803"/>
    <w:rsid w:val="000D792F"/>
    <w:rsid w:val="000F41FD"/>
    <w:rsid w:val="00141A66"/>
    <w:rsid w:val="001539D4"/>
    <w:rsid w:val="00155840"/>
    <w:rsid w:val="0016398A"/>
    <w:rsid w:val="0018056E"/>
    <w:rsid w:val="001826BF"/>
    <w:rsid w:val="00195205"/>
    <w:rsid w:val="001C2100"/>
    <w:rsid w:val="001C6D5A"/>
    <w:rsid w:val="001F266D"/>
    <w:rsid w:val="00215A71"/>
    <w:rsid w:val="002162EA"/>
    <w:rsid w:val="00217016"/>
    <w:rsid w:val="00221DEE"/>
    <w:rsid w:val="0023345A"/>
    <w:rsid w:val="00242467"/>
    <w:rsid w:val="002453ED"/>
    <w:rsid w:val="002942DE"/>
    <w:rsid w:val="002969DF"/>
    <w:rsid w:val="002A5DDB"/>
    <w:rsid w:val="002B030F"/>
    <w:rsid w:val="002B1C49"/>
    <w:rsid w:val="002C7957"/>
    <w:rsid w:val="002F1DB3"/>
    <w:rsid w:val="002F2052"/>
    <w:rsid w:val="00315D3B"/>
    <w:rsid w:val="00322C53"/>
    <w:rsid w:val="00327F2A"/>
    <w:rsid w:val="0033077C"/>
    <w:rsid w:val="00381951"/>
    <w:rsid w:val="0038312D"/>
    <w:rsid w:val="003942E4"/>
    <w:rsid w:val="003D6A4F"/>
    <w:rsid w:val="00411105"/>
    <w:rsid w:val="0043744A"/>
    <w:rsid w:val="00455518"/>
    <w:rsid w:val="004975C6"/>
    <w:rsid w:val="004E338E"/>
    <w:rsid w:val="004E39E7"/>
    <w:rsid w:val="00573D26"/>
    <w:rsid w:val="00577DC5"/>
    <w:rsid w:val="005A1973"/>
    <w:rsid w:val="005B4B46"/>
    <w:rsid w:val="00626E84"/>
    <w:rsid w:val="0063311A"/>
    <w:rsid w:val="00634459"/>
    <w:rsid w:val="006A3B9A"/>
    <w:rsid w:val="006E25B3"/>
    <w:rsid w:val="006E42E1"/>
    <w:rsid w:val="006F299A"/>
    <w:rsid w:val="0071068A"/>
    <w:rsid w:val="007212FA"/>
    <w:rsid w:val="007B6E01"/>
    <w:rsid w:val="007C4916"/>
    <w:rsid w:val="00813B66"/>
    <w:rsid w:val="00816ACA"/>
    <w:rsid w:val="00821DF4"/>
    <w:rsid w:val="008307F3"/>
    <w:rsid w:val="00840217"/>
    <w:rsid w:val="00847E0D"/>
    <w:rsid w:val="008C7784"/>
    <w:rsid w:val="008E0316"/>
    <w:rsid w:val="00945B00"/>
    <w:rsid w:val="00955928"/>
    <w:rsid w:val="009A6AB5"/>
    <w:rsid w:val="009C0B3D"/>
    <w:rsid w:val="009D57E5"/>
    <w:rsid w:val="009E64D7"/>
    <w:rsid w:val="00A06BA3"/>
    <w:rsid w:val="00A07ABF"/>
    <w:rsid w:val="00A25EE4"/>
    <w:rsid w:val="00A82C45"/>
    <w:rsid w:val="00A979A2"/>
    <w:rsid w:val="00AB02E4"/>
    <w:rsid w:val="00AB613D"/>
    <w:rsid w:val="00AC621E"/>
    <w:rsid w:val="00AF5F99"/>
    <w:rsid w:val="00B009FB"/>
    <w:rsid w:val="00B1747C"/>
    <w:rsid w:val="00B22E88"/>
    <w:rsid w:val="00B32A62"/>
    <w:rsid w:val="00B3360F"/>
    <w:rsid w:val="00B50491"/>
    <w:rsid w:val="00B81384"/>
    <w:rsid w:val="00BA1079"/>
    <w:rsid w:val="00BA2163"/>
    <w:rsid w:val="00BA406A"/>
    <w:rsid w:val="00BC7379"/>
    <w:rsid w:val="00BF2F88"/>
    <w:rsid w:val="00BF5D85"/>
    <w:rsid w:val="00C01EEC"/>
    <w:rsid w:val="00C049FE"/>
    <w:rsid w:val="00C434DD"/>
    <w:rsid w:val="00C5067D"/>
    <w:rsid w:val="00C63A6C"/>
    <w:rsid w:val="00C83D44"/>
    <w:rsid w:val="00C93C45"/>
    <w:rsid w:val="00CC6723"/>
    <w:rsid w:val="00CD2AAC"/>
    <w:rsid w:val="00CD7948"/>
    <w:rsid w:val="00CE245E"/>
    <w:rsid w:val="00D0205A"/>
    <w:rsid w:val="00D24027"/>
    <w:rsid w:val="00D6695F"/>
    <w:rsid w:val="00D9652A"/>
    <w:rsid w:val="00D97CDA"/>
    <w:rsid w:val="00E034BF"/>
    <w:rsid w:val="00E27896"/>
    <w:rsid w:val="00E315F6"/>
    <w:rsid w:val="00E7512F"/>
    <w:rsid w:val="00EA40CF"/>
    <w:rsid w:val="00EA7035"/>
    <w:rsid w:val="00EB4855"/>
    <w:rsid w:val="00EB726E"/>
    <w:rsid w:val="00EC5C20"/>
    <w:rsid w:val="00EE36AE"/>
    <w:rsid w:val="00F0518E"/>
    <w:rsid w:val="00F267A6"/>
    <w:rsid w:val="00F404F0"/>
    <w:rsid w:val="00F73166"/>
    <w:rsid w:val="00F97FE0"/>
    <w:rsid w:val="00FA5B80"/>
    <w:rsid w:val="00FC492B"/>
    <w:rsid w:val="00FD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88C3CF"/>
  <w15:chartTrackingRefBased/>
  <w15:docId w15:val="{40484E72-1702-4F58-B0AE-4C31E55C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1951"/>
    <w:pPr>
      <w:spacing w:after="0" w:line="288" w:lineRule="auto"/>
      <w:ind w:firstLine="425"/>
      <w:jc w:val="both"/>
    </w:pPr>
    <w:rPr>
      <w:rFonts w:ascii="Times New Roman" w:eastAsiaTheme="minorHAnsi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951"/>
    <w:pPr>
      <w:keepNext/>
      <w:keepLines/>
      <w:numPr>
        <w:numId w:val="8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1951"/>
    <w:pPr>
      <w:keepNext/>
      <w:keepLines/>
      <w:numPr>
        <w:ilvl w:val="1"/>
        <w:numId w:val="8"/>
      </w:numPr>
      <w:tabs>
        <w:tab w:val="left" w:pos="993"/>
      </w:tabs>
      <w:spacing w:before="200"/>
      <w:ind w:hanging="150"/>
      <w:outlineLvl w:val="1"/>
    </w:pPr>
    <w:rPr>
      <w:rFonts w:eastAsiaTheme="majorEastAsia" w:cstheme="min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951"/>
    <w:pPr>
      <w:keepNext/>
      <w:keepLines/>
      <w:numPr>
        <w:ilvl w:val="2"/>
        <w:numId w:val="8"/>
      </w:numPr>
      <w:tabs>
        <w:tab w:val="left" w:pos="992"/>
      </w:tabs>
      <w:spacing w:before="140"/>
      <w:ind w:hanging="294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951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951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951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951"/>
    <w:pPr>
      <w:keepNext/>
      <w:keepLines/>
      <w:spacing w:before="20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951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951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sid w:val="0038195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81951"/>
  </w:style>
  <w:style w:type="character" w:customStyle="1" w:styleId="Times142">
    <w:name w:val="Times14_РИО2 Знак"/>
    <w:basedOn w:val="DefaultParagraphFont"/>
    <w:link w:val="Times1420"/>
    <w:locked/>
    <w:rsid w:val="00A979A2"/>
    <w:rPr>
      <w:rFonts w:ascii="Times New Roman" w:hAnsi="Times New Roman" w:cs="Times New Roman"/>
      <w:sz w:val="28"/>
      <w:szCs w:val="24"/>
    </w:rPr>
  </w:style>
  <w:style w:type="paragraph" w:customStyle="1" w:styleId="Times1420">
    <w:name w:val="Times14_РИО2"/>
    <w:basedOn w:val="Normal"/>
    <w:link w:val="Times142"/>
    <w:rsid w:val="00A979A2"/>
    <w:pPr>
      <w:tabs>
        <w:tab w:val="left" w:pos="709"/>
      </w:tabs>
      <w:spacing w:line="312" w:lineRule="auto"/>
      <w:ind w:firstLine="709"/>
    </w:pPr>
    <w:rPr>
      <w:sz w:val="28"/>
    </w:rPr>
  </w:style>
  <w:style w:type="character" w:styleId="BookTitle">
    <w:name w:val="Book Title"/>
    <w:basedOn w:val="DefaultParagraphFont"/>
    <w:uiPriority w:val="33"/>
    <w:qFormat/>
    <w:rsid w:val="00A979A2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381951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81951"/>
    <w:rPr>
      <w:rFonts w:ascii="Times New Roman" w:eastAsiaTheme="majorEastAsia" w:hAnsi="Times New Roman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1951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951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9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95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95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95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9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951"/>
    <w:rPr>
      <w:rFonts w:ascii="Tahoma" w:eastAsiaTheme="minorHAnsi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81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81951"/>
    <w:rPr>
      <w:rFonts w:ascii="Tahoma" w:eastAsiaTheme="minorHAns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1951"/>
    <w:pPr>
      <w:ind w:left="720"/>
      <w:contextualSpacing/>
    </w:pPr>
  </w:style>
  <w:style w:type="paragraph" w:styleId="NoSpacing">
    <w:name w:val="No Spacing"/>
    <w:uiPriority w:val="1"/>
    <w:qFormat/>
    <w:rsid w:val="00381951"/>
    <w:pPr>
      <w:spacing w:after="0" w:line="240" w:lineRule="auto"/>
      <w:ind w:firstLine="425"/>
      <w:jc w:val="right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a">
    <w:name w:val="Подрисуночная подпись"/>
    <w:basedOn w:val="Normal"/>
    <w:next w:val="Normal"/>
    <w:qFormat/>
    <w:rsid w:val="00381951"/>
    <w:pPr>
      <w:spacing w:after="140"/>
      <w:jc w:val="center"/>
    </w:pPr>
  </w:style>
  <w:style w:type="paragraph" w:styleId="Caption">
    <w:name w:val="caption"/>
    <w:basedOn w:val="Normal"/>
    <w:next w:val="Normal"/>
    <w:uiPriority w:val="35"/>
    <w:unhideWhenUsed/>
    <w:qFormat/>
    <w:rsid w:val="00381951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38195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81951"/>
    <w:rPr>
      <w:rFonts w:ascii="Times New Roman" w:eastAsiaTheme="minorHAnsi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8195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381951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color w:val="2F5496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819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8195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8195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381951"/>
    <w:pPr>
      <w:spacing w:after="100" w:line="276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819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951"/>
    <w:rPr>
      <w:rFonts w:ascii="Times New Roman" w:eastAsiaTheme="minorHAns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19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951"/>
    <w:rPr>
      <w:rFonts w:ascii="Times New Roman" w:eastAsiaTheme="minorHAnsi" w:hAnsi="Times New Roman" w:cs="Times New Roman"/>
      <w:sz w:val="24"/>
      <w:szCs w:val="24"/>
    </w:rPr>
  </w:style>
  <w:style w:type="paragraph" w:customStyle="1" w:styleId="a0">
    <w:name w:val="Рисунок"/>
    <w:basedOn w:val="Normal"/>
    <w:link w:val="a1"/>
    <w:autoRedefine/>
    <w:qFormat/>
    <w:rsid w:val="00381951"/>
    <w:pPr>
      <w:spacing w:before="140" w:after="140"/>
      <w:ind w:left="425" w:firstLine="0"/>
      <w:jc w:val="center"/>
    </w:pPr>
  </w:style>
  <w:style w:type="paragraph" w:customStyle="1" w:styleId="a2">
    <w:name w:val="Формула"/>
    <w:basedOn w:val="Normal"/>
    <w:qFormat/>
    <w:rsid w:val="00381951"/>
    <w:pPr>
      <w:tabs>
        <w:tab w:val="left" w:pos="5103"/>
      </w:tabs>
      <w:spacing w:after="200"/>
      <w:jc w:val="right"/>
    </w:pPr>
  </w:style>
  <w:style w:type="character" w:customStyle="1" w:styleId="a1">
    <w:name w:val="Рисунок Знак"/>
    <w:basedOn w:val="DefaultParagraphFont"/>
    <w:link w:val="a0"/>
    <w:rsid w:val="00381951"/>
    <w:rPr>
      <w:rFonts w:ascii="Times New Roman" w:eastAsiaTheme="minorHAnsi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381951"/>
  </w:style>
  <w:style w:type="character" w:styleId="EndnoteReference">
    <w:name w:val="endnote reference"/>
    <w:basedOn w:val="DefaultParagraphFont"/>
    <w:uiPriority w:val="99"/>
    <w:semiHidden/>
    <w:unhideWhenUsed/>
    <w:rsid w:val="0038195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141A6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CD79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79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7948"/>
    <w:rPr>
      <w:rFonts w:ascii="Times New Roman" w:eastAsiaTheme="minorHAns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9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948"/>
    <w:rPr>
      <w:rFonts w:ascii="Times New Roman" w:eastAsiaTheme="minorHAnsi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36A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ru-R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C3803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803"/>
    <w:rPr>
      <w:rFonts w:ascii="Consolas" w:eastAsiaTheme="minorHAnsi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omments" Target="comments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11/relationships/commentsExtended" Target="commentsExtended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ya2\Documents\Custom%20Office%20Templates\Base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2T09:05:21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2452 28,'12'-33'233,"1"1"0,2 0 0,1 1 0,1 0 0,2 2-1,19-23-232,-1 20 287,-23 33 15,-13 25-70,-24 77 145,13-62-267,1 0 1,2 1-1,-1 33-110,8-63 3,0 0 0,0 0 0,1 1 1,1-1-1,0 0 0,1 0 0,0 0 0,1 0 0,0-1 0,1 0 0,0 1 0,0-2 0,2 1 0,-1-1 0,2 2-3,-5-8 0,1 0 1,-1 0 0,1-1 0,0 1 0,0-1 0,0 0-1,1 0 1,-1 0 0,1 0 0,-1-1 0,1 0 0,0 0-1,0 0 1,0-1 0,0 1 0,0-1 0,5 0-1,0 0 2,1-1 0,-1 0-1,0-1 1,1 0 0,-1-1 0,0 0 0,0 0-1,0-1 1,1-1-2,20-8 6,-1-2 0,-1-1 0,0-1 0,0-2 0,7-7-6,38-33-2,-3-2 1,-2-4 0,-3-3 0,-3-3-1,-4-2 1,-2-3 0,26-49 1,58-110-136,104-243 136,-128 223-82,-12-6 0,-11-3 1,44-214 81,-128 404-130,-19 79 45,-3 12 69,-319 811 610,220-502-80,-35 200-514,126-437 1,4 1 1,4 0-1,3 1 0,5 20-1,5-103-86,2-9 10,7-20-48,6-35-60,-13 30 109,9-57-360,-1-57 435,-11 115-27,0 0 0,-1 1 1,-2-1-1,0 0 0,-2 1 0,0 0 0,-2 0 1,-2-5 26,6 20-4,0 1 0,-1-1 1,0 1-1,-1 0 1,0 0-1,0 0 1,0 0-1,-1 1 1,0 0-1,0 0 1,0 1-1,-1 0 0,0 0 1,0 0-1,0 1 1,0 0-1,-1 0 1,0 1-1,0 0 1,0 0-1,0 1 1,0 0 3,2 1 14,0 1 1,-1-1-1,1 1 1,0 1-1,0-1 1,0 1-1,0 0 1,0 0-1,0 1 1,0-1-1,0 2 1,0-1-1,0 0 1,1 1-1,-1 0 1,1 1 0,0-1-1,0 1 1,0 0-1,1 0 1,-1 0-1,1 1 1,0-1-1,0 1 1,0 0-1,1 1 1,0-1-1,0 0 1,-2 6-15,-3 7 22,1-1 0,0 1 0,1 1 0,1-1 0,1 1 0,1 0 0,0 0 0,1 1 0,2-1 0,0 0 0,0 0 0,2 1 0,1-1 0,0 0 0,1-1 0,1 1 0,1-1 0,0 1 0,2-2 1,4 8-23,-5-11-1,0-1 1,2 0 0,-1-1 0,2 0 0,-1 0 0,2-1 0,-1-1 0,1 1 0,1-2 0,0 0 0,1 0 0,-1-1 0,1 0-1,1-1 1,0-1 0,0 0 0,0-1 0,0-1 0,1 0 0,0-1 0,0 0 0,0-1 0,0-1 0,0 0 0,0-1 0,1-1 0,-1 0-14,0-1 1,1-1-1,-1 0 1,0-1-1,-1 0 1,1-1 0,-1-1-1,0 0 1,0-1-1,-1-1 1,0 0-1,10-9 14,-5 3-16,-1-2-1,0 0 0,-1-1 1,-1-1-1,-1 0 0,-1-1 1,0-1-1,3-7 17,0-4 14,-1 0 1,-2-1 0,-1-1-1,-1 0 1,-2-1-1,-2 0 1,-1 0-1,-1 0 1,-2-1-1,-1 0 1,-3-17-15,1 50 6,1 0 1,-1 0-1,0 0 1,-1 0-1,1 0 0,0 0 1,0 0-1,-1 0 1,1 0-1,-1 0 1,0 0-1,0 1 0,1-1 1,-1 0-1,0 0 1,-1 1-1,1-1 1,0 1-1,0-1-6,0 2 4,0 0 0,0 0 0,0 0 0,0 0 0,0 0 0,1 0 0,-1 0 0,0 0 1,0 1-1,0-1 0,0 0 0,1 0 0,-1 1 0,0-1 0,0 1 0,1-1 0,-1 1 0,0-1 0,0 1 0,1-1 0,-1 1 0,1 0 1,-1-1-1,1 1 0,-1 0 0,1-1 0,-1 2-4,-36 62 114,25-30-89,2 1 0,1 0 0,2 0-1,1 1 1,0 15-25,1 37 37,4 57-37,21 212 120,24 65-120,20 312 82,-63-660-59,-2-1 0,-4 0 0,-3 0 0,-4 0 0,-2-1 0,-8 14-23,11-49 5,-3-1 0,0 0 0,-3-1 0,-1-1 0,-18 28-5,21-42-1,0 1 1,-1-2-1,-1 0 1,-1-1-1,-1-1 1,0 0-1,-1-2 1,-1 0-1,-5 1 1,7-5 6,0-1 1,-2-1-1,1-1 0,-1-1 0,0-1 0,0 0 0,-1-2 0,1 0 0,-1-2 0,-9 0-6,-3-2 13,1-1-1,-1-2 0,1-1 0,0-1 0,0-3 0,-17-5-12,-20-12 134,1-2-1,2-3 0,1-4 1,2-2-1,-53-40-133,101 65 41,-14-7 88,1-2-1,1-1 1,2-2 0,0 0 0,1-2 0,-7-9-129,27 27 23,0 0 0,0 0 1,1 0-1,0-1 0,0 1 1,1-1-1,0 0 0,0 0 1,1 0-1,0 0 0,0-1 1,1 1-1,0-1 1,0 1-1,1-1 0,0 1 1,1-1-1,0 1 0,0 0 1,1-1-1,0 1 0,0 0 1,1 0-1,0 0 0,1 0 1,0 1-1,0-1 1,4-4-24,14-22 20,2 1 0,1 2 0,2 0 0,1 2 1,1 1-1,2 1 0,1 1-20,82-59-166,47-22 166,-159 105-2,313-189-1342,9 12 1,112-32 1343,692-266-2952,-788 338 2541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X39bUjRAfZ9oaPkEolj9EKawy2g==">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Base.dotx</Template>
  <TotalTime>1752</TotalTime>
  <Pages>10</Pages>
  <Words>1088</Words>
  <Characters>7400</Characters>
  <Application>Microsoft Office Word</Application>
  <DocSecurity>0</DocSecurity>
  <Lines>925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Aristarhov</dc:creator>
  <cp:keywords/>
  <dc:description/>
  <cp:lastModifiedBy>Ilya Aristarhov</cp:lastModifiedBy>
  <cp:revision>14</cp:revision>
  <dcterms:created xsi:type="dcterms:W3CDTF">2020-10-22T09:06:00Z</dcterms:created>
  <dcterms:modified xsi:type="dcterms:W3CDTF">2020-11-19T19:52:00Z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db5fe597-81a1-3c76-8455-fa818f0c29bc</vt:lpwstr>
  </property>
  <property fmtid="{D5CDD505-2E9C-101B-9397-08002B2CF9AE}" pid="4" name="Mendeley Citation Style_1">
    <vt:lpwstr>http://www.zotero.org/styles/gost-r-7-0-5-2008-numeric-alphabetical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7th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 6th edition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http://www.zotero.org/styles/modern-language-association</vt:lpwstr>
  </property>
  <property fmtid="{D5CDD505-2E9C-101B-9397-08002B2CF9AE}" pid="18" name="Mendeley Recent Style Name 6_1">
    <vt:lpwstr>Modern Language Association 8th edition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http://www.zotero.org/styles/gost-r-7-0-5-2008-numeric</vt:lpwstr>
  </property>
  <property fmtid="{D5CDD505-2E9C-101B-9397-08002B2CF9AE}" pid="22" name="Mendeley Recent Style Name 8_1">
    <vt:lpwstr>Russian GOST R 7.0.5-2008 (numeric)</vt:lpwstr>
  </property>
  <property fmtid="{D5CDD505-2E9C-101B-9397-08002B2CF9AE}" pid="23" name="Mendeley Recent Style Id 9_1">
    <vt:lpwstr>http://www.zotero.org/styles/gost-r-7-0-5-2008-numeric-alphabetical</vt:lpwstr>
  </property>
  <property fmtid="{D5CDD505-2E9C-101B-9397-08002B2CF9AE}" pid="24" name="Mendeley Recent Style Name 9_1">
    <vt:lpwstr>Russian GOST R 7.0.5-2008 (numeric, sorted alphabetically, Russian)</vt:lpwstr>
  </property>
</Properties>
</file>